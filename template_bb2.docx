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BF27707" w14:textId="794C7081" w:rsidR="000504CE" w:rsidRDefault="000504CE">
      <w:pPr>
        <w:suppressAutoHyphens w:val="0"/>
        <w:rPr>
          <w:b/>
          <w:sz w:val="26"/>
          <w:szCs w:val="26"/>
        </w:rPr>
      </w:pPr>
    </w:p>
    <w:tbl>
      <w:tblPr>
        <w:tblpPr w:leftFromText="180" w:rightFromText="180" w:vertAnchor="page" w:horzAnchor="margin" w:tblpXSpec="center" w:tblpY="129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4"/>
        <w:gridCol w:w="630"/>
        <w:gridCol w:w="290"/>
        <w:gridCol w:w="1160"/>
        <w:gridCol w:w="840"/>
        <w:gridCol w:w="11"/>
        <w:gridCol w:w="818"/>
        <w:gridCol w:w="1013"/>
        <w:gridCol w:w="776"/>
        <w:gridCol w:w="1181"/>
      </w:tblGrid>
      <w:tr w:rsidR="000504CE" w:rsidRPr="00947456" w14:paraId="0EF9C037" w14:textId="77777777" w:rsidTr="00C835AE">
        <w:tc>
          <w:tcPr>
            <w:tcW w:w="5000" w:type="pct"/>
            <w:gridSpan w:val="10"/>
            <w:tcBorders>
              <w:top w:val="double" w:sz="4" w:space="0" w:color="auto"/>
              <w:left w:val="double" w:sz="4" w:space="0" w:color="auto"/>
              <w:bottom w:val="dotted" w:sz="4" w:space="0" w:color="auto"/>
              <w:right w:val="double" w:sz="4" w:space="0" w:color="auto"/>
            </w:tcBorders>
            <w:vAlign w:val="center"/>
          </w:tcPr>
          <w:p w14:paraId="0CFF0D7C" w14:textId="77777777" w:rsidR="000504CE" w:rsidRPr="00947456" w:rsidRDefault="000504CE" w:rsidP="003A5E45">
            <w:pPr>
              <w:tabs>
                <w:tab w:val="center" w:pos="2062"/>
                <w:tab w:val="center" w:pos="6597"/>
              </w:tabs>
              <w:spacing w:before="60" w:after="60"/>
              <w:rPr>
                <w:b/>
                <w:color w:val="000000" w:themeColor="text1"/>
              </w:rPr>
            </w:pPr>
            <w:r w:rsidRPr="00947456">
              <w:rPr>
                <w:b/>
                <w:color w:val="000000" w:themeColor="text1"/>
              </w:rPr>
              <w:tab/>
              <w:t>ĐỘI SỬA CHỮA,</w:t>
            </w:r>
            <w:r w:rsidRPr="00947456">
              <w:rPr>
                <w:b/>
                <w:color w:val="000000" w:themeColor="text1"/>
              </w:rPr>
              <w:tab/>
              <w:t xml:space="preserve">CỘNG HÒA XÃ HỘI CHỦ NGHĨA VIỆT NAM </w:t>
            </w:r>
          </w:p>
          <w:p w14:paraId="2FB50C3D" w14:textId="77777777" w:rsidR="000504CE" w:rsidRPr="00947456" w:rsidRDefault="000504CE" w:rsidP="003A5E45">
            <w:pPr>
              <w:tabs>
                <w:tab w:val="center" w:pos="2062"/>
                <w:tab w:val="center" w:pos="6597"/>
              </w:tabs>
              <w:spacing w:before="60" w:after="60"/>
              <w:rPr>
                <w:b/>
                <w:color w:val="000000" w:themeColor="text1"/>
              </w:rPr>
            </w:pPr>
            <w:r w:rsidRPr="00947456">
              <w:rPr>
                <w:b/>
                <w:color w:val="000000" w:themeColor="text1"/>
              </w:rPr>
              <w:tab/>
              <w:t>THÍ NGHIỆM ĐIỆN 3</w:t>
            </w:r>
            <w:r w:rsidRPr="00947456">
              <w:rPr>
                <w:b/>
                <w:color w:val="000000" w:themeColor="text1"/>
              </w:rPr>
              <w:tab/>
              <w:t>Độc lập - Tự do - Hạnh phúc</w:t>
            </w:r>
          </w:p>
          <w:p w14:paraId="4FA350DB" w14:textId="77777777" w:rsidR="000504CE" w:rsidRPr="00947456" w:rsidRDefault="000504CE" w:rsidP="003A5E45">
            <w:pPr>
              <w:tabs>
                <w:tab w:val="center" w:pos="2062"/>
                <w:tab w:val="center" w:pos="6597"/>
              </w:tabs>
              <w:spacing w:before="60" w:after="60"/>
              <w:rPr>
                <w:bCs/>
                <w:color w:val="000000" w:themeColor="text1"/>
              </w:rPr>
            </w:pPr>
            <w:r w:rsidRPr="00947456">
              <w:rPr>
                <w:b/>
                <w:color w:val="000000" w:themeColor="text1"/>
              </w:rPr>
              <w:tab/>
              <w:t>TỔ THÍ NGHIỆM ĐIỆN LÂM ĐỒNG</w:t>
            </w:r>
          </w:p>
          <w:p w14:paraId="4761D373" w14:textId="77777777" w:rsidR="000504CE" w:rsidRPr="00947456" w:rsidRDefault="000504CE" w:rsidP="003A5E45">
            <w:pPr>
              <w:spacing w:before="60" w:after="60"/>
              <w:jc w:val="center"/>
              <w:rPr>
                <w:b/>
                <w:color w:val="000000" w:themeColor="text1"/>
              </w:rPr>
            </w:pPr>
            <w:r w:rsidRPr="00947456">
              <w:rPr>
                <w:b/>
                <w:color w:val="000000" w:themeColor="text1"/>
              </w:rPr>
              <w:t>BIÊN BẢN PHỔ BIẾN AN TOÀN HIỆN TRƯỜNG TRƯỚC TRƯỚC KHI THỰC HIỆN THEO PCT, LCT</w:t>
            </w:r>
          </w:p>
        </w:tc>
      </w:tr>
      <w:tr w:rsidR="000504CE" w:rsidRPr="00947456" w14:paraId="754025AD" w14:textId="77777777" w:rsidTr="00C835AE">
        <w:tc>
          <w:tcPr>
            <w:tcW w:w="5000" w:type="pct"/>
            <w:gridSpan w:val="10"/>
            <w:tcBorders>
              <w:top w:val="dotted" w:sz="4" w:space="0" w:color="auto"/>
              <w:left w:val="double" w:sz="4" w:space="0" w:color="auto"/>
              <w:bottom w:val="dotted" w:sz="4" w:space="0" w:color="auto"/>
              <w:right w:val="double" w:sz="4" w:space="0" w:color="auto"/>
            </w:tcBorders>
            <w:vAlign w:val="center"/>
          </w:tcPr>
          <w:p w14:paraId="1E4FC4DD" w14:textId="0C6A82AA" w:rsidR="000504CE" w:rsidRPr="00573F76" w:rsidRDefault="000504CE" w:rsidP="003A5E45">
            <w:pPr>
              <w:spacing w:before="40" w:after="40"/>
              <w:jc w:val="both"/>
              <w:rPr>
                <w:i/>
                <w:color w:val="000000" w:themeColor="text1"/>
                <w:lang w:val="vi-VN"/>
              </w:rPr>
            </w:pPr>
            <w:r w:rsidRPr="00947456">
              <w:rPr>
                <w:b/>
                <w:color w:val="000000" w:themeColor="text1"/>
              </w:rPr>
              <w:t>I. Thời gian:</w:t>
            </w:r>
            <w:r w:rsidRPr="00947456">
              <w:rPr>
                <w:i/>
                <w:color w:val="000000" w:themeColor="text1"/>
              </w:rPr>
              <w:t xml:space="preserve"> </w:t>
            </w:r>
            <w:r w:rsidRPr="00947456">
              <w:rPr>
                <w:color w:val="000000" w:themeColor="text1"/>
              </w:rPr>
              <w:t xml:space="preserve">Vào  lúc  </w:t>
            </w:r>
            <w:r w:rsidR="00C835AE" w:rsidRPr="00C835AE">
              <w:rPr>
                <w:color w:val="000000" w:themeColor="text1"/>
              </w:rPr>
              <w:t>{thoi_gian_bat_dau}</w:t>
            </w:r>
          </w:p>
        </w:tc>
      </w:tr>
      <w:tr w:rsidR="000504CE" w:rsidRPr="00947456" w14:paraId="05A426CB" w14:textId="77777777" w:rsidTr="00C835AE">
        <w:tc>
          <w:tcPr>
            <w:tcW w:w="2951" w:type="pct"/>
            <w:gridSpan w:val="5"/>
            <w:tcBorders>
              <w:top w:val="dotted" w:sz="4" w:space="0" w:color="auto"/>
              <w:left w:val="double" w:sz="4" w:space="0" w:color="auto"/>
              <w:bottom w:val="dotted" w:sz="4" w:space="0" w:color="auto"/>
              <w:right w:val="double" w:sz="4" w:space="0" w:color="auto"/>
            </w:tcBorders>
          </w:tcPr>
          <w:p w14:paraId="38F2646B" w14:textId="7F77D865" w:rsidR="000504CE" w:rsidRPr="00573F76" w:rsidRDefault="000504CE" w:rsidP="003A5E45">
            <w:pPr>
              <w:spacing w:before="40" w:after="40"/>
              <w:jc w:val="both"/>
              <w:rPr>
                <w:lang w:val="vi-VN"/>
              </w:rPr>
            </w:pPr>
            <w:r w:rsidRPr="000C4705">
              <w:rPr>
                <w:b/>
              </w:rPr>
              <w:t>II. Họ và tên người chủ trì sinh hoạt:</w:t>
            </w:r>
            <w:r>
              <w:rPr>
                <w:b/>
              </w:rPr>
              <w:t xml:space="preserve"> </w:t>
            </w:r>
            <w:r w:rsidR="00C835AE" w:rsidRPr="00C835AE">
              <w:t>{nguoi_chu_tri}</w:t>
            </w:r>
          </w:p>
        </w:tc>
        <w:tc>
          <w:tcPr>
            <w:tcW w:w="2049" w:type="pct"/>
            <w:gridSpan w:val="5"/>
            <w:tcBorders>
              <w:top w:val="dotted" w:sz="4" w:space="0" w:color="auto"/>
              <w:left w:val="double" w:sz="4" w:space="0" w:color="auto"/>
              <w:bottom w:val="dotted" w:sz="4" w:space="0" w:color="auto"/>
              <w:right w:val="double" w:sz="4" w:space="0" w:color="auto"/>
            </w:tcBorders>
          </w:tcPr>
          <w:p w14:paraId="46033F67" w14:textId="77777777" w:rsidR="000504CE" w:rsidRPr="000C4705" w:rsidRDefault="000504CE" w:rsidP="003A5E45">
            <w:pPr>
              <w:spacing w:before="40" w:after="40"/>
              <w:jc w:val="both"/>
            </w:pPr>
            <w:r w:rsidRPr="000C4705">
              <w:rPr>
                <w:b/>
              </w:rPr>
              <w:t>Chức vụ:</w:t>
            </w:r>
            <w:r w:rsidRPr="000C4705">
              <w:t xml:space="preserve"> </w:t>
            </w:r>
            <w:r w:rsidRPr="000C4705">
              <w:rPr>
                <w:i/>
              </w:rPr>
              <w:t>Người CHTT nhóm công tác số 01</w:t>
            </w:r>
          </w:p>
        </w:tc>
      </w:tr>
      <w:tr w:rsidR="000504CE" w:rsidRPr="00947456" w14:paraId="5698CA16" w14:textId="77777777" w:rsidTr="00C835AE">
        <w:trPr>
          <w:cantSplit/>
          <w:trHeight w:val="202"/>
        </w:trPr>
        <w:tc>
          <w:tcPr>
            <w:tcW w:w="2507" w:type="pct"/>
            <w:gridSpan w:val="4"/>
            <w:tcBorders>
              <w:top w:val="dotted" w:sz="4" w:space="0" w:color="auto"/>
              <w:left w:val="double" w:sz="4" w:space="0" w:color="auto"/>
              <w:bottom w:val="dotted" w:sz="4" w:space="0" w:color="auto"/>
              <w:right w:val="dotted" w:sz="4" w:space="0" w:color="auto"/>
            </w:tcBorders>
          </w:tcPr>
          <w:p w14:paraId="0570DB18" w14:textId="3E119278" w:rsidR="000504CE" w:rsidRPr="00947456" w:rsidRDefault="000504CE" w:rsidP="003A5E45">
            <w:pPr>
              <w:rPr>
                <w:color w:val="000000" w:themeColor="text1"/>
              </w:rPr>
            </w:pPr>
            <w:r w:rsidRPr="00947456">
              <w:rPr>
                <w:b/>
                <w:color w:val="000000" w:themeColor="text1"/>
              </w:rPr>
              <w:t>III. Số lượng người tham dự:</w:t>
            </w:r>
            <w:r w:rsidRPr="00947456">
              <w:rPr>
                <w:i/>
                <w:color w:val="000000" w:themeColor="text1"/>
              </w:rPr>
              <w:t xml:space="preserve"> </w:t>
            </w:r>
            <w:r w:rsidR="00C835AE" w:rsidRPr="00C835AE">
              <w:rPr>
                <w:i/>
                <w:color w:val="000000" w:themeColor="text1"/>
              </w:rPr>
              <w:t>{tong_so_tham_gia}</w:t>
            </w:r>
            <w:r w:rsidR="00C835AE">
              <w:rPr>
                <w:i/>
                <w:color w:val="000000" w:themeColor="text1"/>
              </w:rPr>
              <w:t>/</w:t>
            </w:r>
            <w:r w:rsidR="00C835AE" w:rsidRPr="00C835AE">
              <w:rPr>
                <w:i/>
                <w:color w:val="000000" w:themeColor="text1"/>
              </w:rPr>
              <w:t>{tong_so_tham_gia}</w:t>
            </w:r>
          </w:p>
        </w:tc>
        <w:tc>
          <w:tcPr>
            <w:tcW w:w="2493" w:type="pct"/>
            <w:gridSpan w:val="6"/>
            <w:tcBorders>
              <w:top w:val="dotted" w:sz="4" w:space="0" w:color="auto"/>
              <w:left w:val="dotted" w:sz="4" w:space="0" w:color="auto"/>
              <w:bottom w:val="dotted" w:sz="4" w:space="0" w:color="auto"/>
              <w:right w:val="double" w:sz="4" w:space="0" w:color="auto"/>
            </w:tcBorders>
          </w:tcPr>
          <w:p w14:paraId="5591D4AD" w14:textId="77777777" w:rsidR="000504CE" w:rsidRPr="00947456" w:rsidRDefault="000504CE" w:rsidP="003A5E45">
            <w:pPr>
              <w:rPr>
                <w:b/>
                <w:color w:val="000000" w:themeColor="text1"/>
              </w:rPr>
            </w:pPr>
            <w:r w:rsidRPr="00947456">
              <w:rPr>
                <w:b/>
                <w:color w:val="000000" w:themeColor="text1"/>
              </w:rPr>
              <w:t xml:space="preserve">Số lượng, tên người vắng mặt: </w:t>
            </w:r>
            <w:r w:rsidRPr="00947456">
              <w:rPr>
                <w:i/>
                <w:color w:val="000000" w:themeColor="text1"/>
              </w:rPr>
              <w:t>Vắng 00 người:</w:t>
            </w:r>
          </w:p>
        </w:tc>
      </w:tr>
      <w:tr w:rsidR="000504CE" w:rsidRPr="00947456" w14:paraId="588C51EF" w14:textId="77777777" w:rsidTr="00C835AE">
        <w:tc>
          <w:tcPr>
            <w:tcW w:w="5000" w:type="pct"/>
            <w:gridSpan w:val="10"/>
            <w:tcBorders>
              <w:top w:val="dotted" w:sz="4" w:space="0" w:color="auto"/>
              <w:left w:val="double" w:sz="4" w:space="0" w:color="auto"/>
              <w:bottom w:val="dotted" w:sz="4" w:space="0" w:color="auto"/>
              <w:right w:val="double" w:sz="4" w:space="0" w:color="auto"/>
            </w:tcBorders>
            <w:vAlign w:val="center"/>
          </w:tcPr>
          <w:p w14:paraId="3E8D94A5" w14:textId="77777777" w:rsidR="000504CE" w:rsidRPr="00947456" w:rsidRDefault="000504CE" w:rsidP="003A5E45">
            <w:pPr>
              <w:spacing w:before="40" w:after="40"/>
              <w:jc w:val="both"/>
              <w:rPr>
                <w:b/>
                <w:color w:val="000000" w:themeColor="text1"/>
                <w:lang w:val="de-DE"/>
              </w:rPr>
            </w:pPr>
            <w:r w:rsidRPr="00947456">
              <w:rPr>
                <w:b/>
                <w:color w:val="000000" w:themeColor="text1"/>
                <w:lang w:val="de-DE"/>
              </w:rPr>
              <w:t>IV. Nội dung sinh hoạt:</w:t>
            </w:r>
          </w:p>
        </w:tc>
      </w:tr>
      <w:tr w:rsidR="000E045E" w:rsidRPr="00947456" w14:paraId="74EAFF36" w14:textId="77777777" w:rsidTr="00C835AE">
        <w:tc>
          <w:tcPr>
            <w:tcW w:w="4364" w:type="pct"/>
            <w:gridSpan w:val="9"/>
            <w:tcBorders>
              <w:top w:val="dotted" w:sz="4" w:space="0" w:color="auto"/>
              <w:left w:val="double" w:sz="4" w:space="0" w:color="auto"/>
              <w:bottom w:val="dotted" w:sz="4" w:space="0" w:color="auto"/>
              <w:right w:val="double" w:sz="4" w:space="0" w:color="auto"/>
            </w:tcBorders>
            <w:vAlign w:val="center"/>
          </w:tcPr>
          <w:p w14:paraId="0093CF48" w14:textId="77777777" w:rsidR="000E045E" w:rsidRPr="008D332D" w:rsidRDefault="000E045E" w:rsidP="000504CE">
            <w:pPr>
              <w:numPr>
                <w:ilvl w:val="0"/>
                <w:numId w:val="36"/>
              </w:numPr>
              <w:suppressAutoHyphens w:val="0"/>
              <w:spacing w:before="20" w:after="20"/>
              <w:ind w:left="426" w:hanging="284"/>
              <w:jc w:val="both"/>
              <w:rPr>
                <w:i/>
                <w:color w:val="EE0000"/>
              </w:rPr>
            </w:pPr>
            <w:r w:rsidRPr="008D332D">
              <w:rPr>
                <w:b/>
                <w:i/>
                <w:color w:val="EE0000"/>
              </w:rPr>
              <w:t>Tất cả nhân viên nhóm công tác đảm bảo sức khỏe, tâm lý để tham gia công tác</w:t>
            </w:r>
          </w:p>
        </w:tc>
        <w:tc>
          <w:tcPr>
            <w:tcW w:w="636" w:type="pct"/>
            <w:tcBorders>
              <w:top w:val="dotted" w:sz="4" w:space="0" w:color="auto"/>
              <w:left w:val="double" w:sz="4" w:space="0" w:color="auto"/>
              <w:bottom w:val="dotted" w:sz="4" w:space="0" w:color="auto"/>
              <w:right w:val="double" w:sz="4" w:space="0" w:color="auto"/>
            </w:tcBorders>
            <w:vAlign w:val="center"/>
          </w:tcPr>
          <w:p w14:paraId="4183B607" w14:textId="77777777" w:rsidR="000E045E" w:rsidRPr="008D332D" w:rsidRDefault="000E045E" w:rsidP="003A5E45">
            <w:pPr>
              <w:tabs>
                <w:tab w:val="left" w:pos="426"/>
              </w:tabs>
              <w:spacing w:before="20" w:after="20"/>
              <w:ind w:left="284"/>
              <w:jc w:val="both"/>
              <w:rPr>
                <w:i/>
                <w:color w:val="EE0000"/>
              </w:rPr>
            </w:pPr>
            <w:r w:rsidRPr="008D332D">
              <w:rPr>
                <w:b/>
                <w:i/>
                <w:color w:val="EE0000"/>
              </w:rPr>
              <mc:AlternateContent>
                <mc:Choice Requires="wps">
                  <w:drawing>
                    <wp:anchor distT="0" distB="0" distL="114300" distR="114300" simplePos="0" relativeHeight="251682825" behindDoc="0" locked="0" layoutInCell="1" allowOverlap="1" wp14:anchorId="4131FCEC" wp14:editId="35C0CEF7">
                      <wp:simplePos x="0" y="0"/>
                      <wp:positionH relativeFrom="column">
                        <wp:posOffset>257175</wp:posOffset>
                      </wp:positionH>
                      <wp:positionV relativeFrom="paragraph">
                        <wp:posOffset>18415</wp:posOffset>
                      </wp:positionV>
                      <wp:extent cx="152400" cy="152400"/>
                      <wp:effectExtent l="0" t="0" r="0" b="0"/>
                      <wp:wrapNone/>
                      <wp:docPr id="1031174715" name="Rectangle 3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278C57" id="Rectangle 399" o:spid="_x0000_s1026" style="position:absolute;margin-left:20.25pt;margin-top:1.45pt;width:12pt;height:12pt;z-index:25168282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"/>
                  </w:pict>
                </mc:Fallback>
              </mc:AlternateContent>
            </w:r>
          </w:p>
        </w:tc>
      </w:tr>
      <w:tr w:rsidR="000E045E" w:rsidRPr="00947456" w14:paraId="1C7299BB" w14:textId="77777777" w:rsidTr="00C835AE">
        <w:tc>
          <w:tcPr>
            <w:tcW w:w="5000" w:type="pct"/>
            <w:gridSpan w:val="10"/>
            <w:tcBorders>
              <w:top w:val="dotted" w:sz="4" w:space="0" w:color="auto"/>
              <w:left w:val="double" w:sz="4" w:space="0" w:color="auto"/>
              <w:bottom w:val="dotted" w:sz="4" w:space="0" w:color="auto"/>
              <w:right w:val="double" w:sz="4" w:space="0" w:color="auto"/>
            </w:tcBorders>
            <w:vAlign w:val="center"/>
          </w:tcPr>
          <w:p w14:paraId="764DA9A8" w14:textId="77777777" w:rsidR="000E045E" w:rsidRPr="00BF2DD8" w:rsidRDefault="000E045E" w:rsidP="000504CE">
            <w:pPr>
              <w:pStyle w:val="ListParagraph"/>
              <w:numPr>
                <w:ilvl w:val="0"/>
                <w:numId w:val="33"/>
              </w:numPr>
              <w:suppressAutoHyphens w:val="0"/>
              <w:spacing w:before="20" w:after="20"/>
              <w:jc w:val="both"/>
              <w:rPr>
                <w:b/>
                <w:i/>
                <w:color w:val="000000" w:themeColor="text1"/>
              </w:rPr>
            </w:pPr>
            <w:r w:rsidRPr="00BF2DD8">
              <w:rPr>
                <w:b/>
                <w:i/>
                <w:color w:val="000000" w:themeColor="text1"/>
              </w:rPr>
              <w:t xml:space="preserve">Ghi chú: </w:t>
            </w:r>
          </w:p>
        </w:tc>
      </w:tr>
      <w:tr w:rsidR="00691B4D" w:rsidRPr="00947456" w14:paraId="738F7F27" w14:textId="77777777" w:rsidTr="00C835AE">
        <w:tc>
          <w:tcPr>
            <w:tcW w:w="4364" w:type="pct"/>
            <w:gridSpan w:val="9"/>
            <w:tcBorders>
              <w:top w:val="dotted" w:sz="4" w:space="0" w:color="auto"/>
              <w:left w:val="double" w:sz="4" w:space="0" w:color="auto"/>
              <w:bottom w:val="dotted" w:sz="4" w:space="0" w:color="auto"/>
              <w:right w:val="double" w:sz="4" w:space="0" w:color="auto"/>
            </w:tcBorders>
            <w:vAlign w:val="center"/>
          </w:tcPr>
          <w:p w14:paraId="1BB1E561" w14:textId="77777777" w:rsidR="00691B4D" w:rsidRPr="00480F1F" w:rsidRDefault="00691B4D" w:rsidP="000504CE">
            <w:pPr>
              <w:numPr>
                <w:ilvl w:val="0"/>
                <w:numId w:val="36"/>
              </w:numPr>
              <w:suppressAutoHyphens w:val="0"/>
              <w:spacing w:before="20" w:after="20"/>
              <w:ind w:left="426" w:hanging="284"/>
              <w:jc w:val="both"/>
              <w:rPr>
                <w:i/>
                <w:color w:val="EE0000"/>
              </w:rPr>
            </w:pPr>
            <w:r w:rsidRPr="00480F1F">
              <w:rPr>
                <w:b/>
                <w:i/>
                <w:color w:val="EE0000"/>
              </w:rPr>
              <w:t>Đã kiểm tra dụng cụ đồ nghề, phương tiện bảo vệ cá nhân, dụng cụ an toàn đủ, đúng để thực hiện công việc theo PCT/LCT</w:t>
            </w:r>
          </w:p>
        </w:tc>
        <w:tc>
          <w:tcPr>
            <w:tcW w:w="636" w:type="pct"/>
            <w:tcBorders>
              <w:top w:val="dotted" w:sz="4" w:space="0" w:color="auto"/>
              <w:left w:val="double" w:sz="4" w:space="0" w:color="auto"/>
              <w:bottom w:val="dotted" w:sz="4" w:space="0" w:color="auto"/>
              <w:right w:val="double" w:sz="4" w:space="0" w:color="auto"/>
            </w:tcBorders>
            <w:vAlign w:val="center"/>
          </w:tcPr>
          <w:p w14:paraId="12B98E29" w14:textId="77777777" w:rsidR="00691B4D" w:rsidRPr="00480F1F" w:rsidRDefault="00691B4D" w:rsidP="003A5E45">
            <w:pPr>
              <w:tabs>
                <w:tab w:val="left" w:pos="426"/>
              </w:tabs>
              <w:spacing w:before="20" w:after="20"/>
              <w:ind w:left="284"/>
              <w:jc w:val="both"/>
              <w:rPr>
                <w:i/>
                <w:color w:val="EE0000"/>
              </w:rPr>
            </w:pPr>
            <w:r w:rsidRPr="00480F1F">
              <w:rPr>
                <w:i/>
                <w:color w:val="EE0000"/>
              </w:rPr>
              <mc:AlternateContent>
                <mc:Choice Requires="wps">
                  <w:drawing>
                    <wp:anchor distT="0" distB="0" distL="114300" distR="114300" simplePos="0" relativeHeight="251703305" behindDoc="0" locked="0" layoutInCell="1" allowOverlap="1" wp14:anchorId="3EAC1D00" wp14:editId="6BE166CF">
                      <wp:simplePos x="0" y="0"/>
                      <wp:positionH relativeFrom="column">
                        <wp:posOffset>240030</wp:posOffset>
                      </wp:positionH>
                      <wp:positionV relativeFrom="paragraph">
                        <wp:posOffset>80010</wp:posOffset>
                      </wp:positionV>
                      <wp:extent cx="169545" cy="169545"/>
                      <wp:effectExtent l="0" t="0" r="20955" b="20955"/>
                      <wp:wrapNone/>
                      <wp:docPr id="1925213744" name="Rectangle 3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545" cy="1695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9491B1" id="Rectangle 397" o:spid="_x0000_s1026" style="position:absolute;margin-left:18.9pt;margin-top:6.3pt;width:13.35pt;height:13.35pt;z-index:2517033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"/>
                  </w:pict>
                </mc:Fallback>
              </mc:AlternateContent>
            </w:r>
          </w:p>
        </w:tc>
      </w:tr>
      <w:tr w:rsidR="00691B4D" w:rsidRPr="00947456" w14:paraId="276C0020" w14:textId="77777777" w:rsidTr="00C835AE">
        <w:tc>
          <w:tcPr>
            <w:tcW w:w="5000" w:type="pct"/>
            <w:gridSpan w:val="10"/>
            <w:tcBorders>
              <w:top w:val="dotted" w:sz="4" w:space="0" w:color="auto"/>
              <w:left w:val="double" w:sz="4" w:space="0" w:color="auto"/>
              <w:bottom w:val="dotted" w:sz="4" w:space="0" w:color="auto"/>
              <w:right w:val="double" w:sz="4" w:space="0" w:color="auto"/>
            </w:tcBorders>
            <w:vAlign w:val="center"/>
          </w:tcPr>
          <w:p w14:paraId="630DE736" w14:textId="77777777" w:rsidR="00691B4D" w:rsidRPr="00BF2DD8" w:rsidRDefault="00691B4D" w:rsidP="000504CE">
            <w:pPr>
              <w:pStyle w:val="ListParagraph"/>
              <w:numPr>
                <w:ilvl w:val="0"/>
                <w:numId w:val="33"/>
              </w:numPr>
              <w:suppressAutoHyphens w:val="0"/>
              <w:spacing w:before="20" w:after="20"/>
              <w:jc w:val="both"/>
              <w:rPr>
                <w:i/>
                <w:color w:val="000000" w:themeColor="text1"/>
              </w:rPr>
            </w:pPr>
            <w:r w:rsidRPr="00BF2DD8">
              <w:rPr>
                <w:b/>
                <w:i/>
                <w:color w:val="000000" w:themeColor="text1"/>
              </w:rPr>
              <w:t>Ghi chú:</w:t>
            </w:r>
          </w:p>
        </w:tc>
      </w:tr>
      <w:tr w:rsidR="000504CE" w:rsidRPr="00947456" w14:paraId="53726EAD" w14:textId="77777777" w:rsidTr="00C835AE">
        <w:tc>
          <w:tcPr>
            <w:tcW w:w="5000" w:type="pct"/>
            <w:gridSpan w:val="10"/>
            <w:tcBorders>
              <w:top w:val="dotted" w:sz="4" w:space="0" w:color="auto"/>
              <w:left w:val="double" w:sz="4" w:space="0" w:color="auto"/>
              <w:bottom w:val="dotted" w:sz="4" w:space="0" w:color="auto"/>
              <w:right w:val="double" w:sz="4" w:space="0" w:color="auto"/>
            </w:tcBorders>
            <w:vAlign w:val="center"/>
          </w:tcPr>
          <w:p w14:paraId="4A87B688" w14:textId="77777777" w:rsidR="000504CE" w:rsidRPr="00480F1F" w:rsidRDefault="000504CE" w:rsidP="000504CE">
            <w:pPr>
              <w:numPr>
                <w:ilvl w:val="0"/>
                <w:numId w:val="36"/>
              </w:numPr>
              <w:suppressAutoHyphens w:val="0"/>
              <w:spacing w:before="20" w:after="120"/>
              <w:ind w:left="426" w:hanging="284"/>
              <w:jc w:val="both"/>
              <w:rPr>
                <w:b/>
                <w:i/>
                <w:color w:val="EE0000"/>
              </w:rPr>
            </w:pPr>
            <w:r w:rsidRPr="00480F1F">
              <w:rPr>
                <w:b/>
                <w:i/>
                <w:color w:val="EE0000"/>
              </w:rPr>
              <w:t xml:space="preserve">Phổ biến nội dung, phạm vi làm việc, các yếu tố nguy hiểm và biện pháp phòng ngừa theo PCT/LCT </w:t>
            </w:r>
          </w:p>
        </w:tc>
      </w:tr>
      <w:tr w:rsidR="000504CE" w:rsidRPr="00947456" w14:paraId="21D397A6" w14:textId="77777777" w:rsidTr="00C835AE">
        <w:tc>
          <w:tcPr>
            <w:tcW w:w="1741" w:type="pct"/>
            <w:gridSpan w:val="2"/>
            <w:tcBorders>
              <w:top w:val="dotted" w:sz="4" w:space="0" w:color="auto"/>
              <w:left w:val="double" w:sz="4" w:space="0" w:color="auto"/>
              <w:bottom w:val="dotted" w:sz="4" w:space="0" w:color="auto"/>
              <w:right w:val="double" w:sz="4" w:space="0" w:color="auto"/>
            </w:tcBorders>
            <w:vAlign w:val="center"/>
          </w:tcPr>
          <w:p w14:paraId="680CB292" w14:textId="77777777" w:rsidR="000504CE" w:rsidRPr="00947456" w:rsidRDefault="000504CE" w:rsidP="003A5E45">
            <w:pPr>
              <w:spacing w:before="20" w:after="20"/>
              <w:ind w:left="284"/>
              <w:jc w:val="center"/>
              <w:rPr>
                <w:i/>
                <w:color w:val="000000" w:themeColor="text1"/>
              </w:rPr>
            </w:pPr>
            <w:r w:rsidRPr="00947456">
              <w:rPr>
                <w:bCs/>
                <w:i/>
                <w:color w:val="000000" w:themeColor="text1"/>
              </w:rPr>
              <w:t>Nội dung công việc</w:t>
            </w:r>
          </w:p>
        </w:tc>
        <w:tc>
          <w:tcPr>
            <w:tcW w:w="1216" w:type="pct"/>
            <w:gridSpan w:val="4"/>
            <w:tcBorders>
              <w:top w:val="dotted" w:sz="4" w:space="0" w:color="auto"/>
              <w:left w:val="double" w:sz="4" w:space="0" w:color="auto"/>
              <w:bottom w:val="dotted" w:sz="4" w:space="0" w:color="auto"/>
              <w:right w:val="double" w:sz="4" w:space="0" w:color="auto"/>
            </w:tcBorders>
            <w:vAlign w:val="center"/>
          </w:tcPr>
          <w:p w14:paraId="4A2B6F11" w14:textId="77777777" w:rsidR="000504CE" w:rsidRPr="00947456" w:rsidRDefault="000504CE" w:rsidP="003A5E45">
            <w:pPr>
              <w:spacing w:before="20" w:after="20"/>
              <w:jc w:val="center"/>
              <w:rPr>
                <w:i/>
                <w:color w:val="000000" w:themeColor="text1"/>
              </w:rPr>
            </w:pPr>
            <w:r w:rsidRPr="00947456">
              <w:rPr>
                <w:i/>
                <w:color w:val="000000" w:themeColor="text1"/>
              </w:rPr>
              <w:t>Phạm vi làm việc</w:t>
            </w:r>
          </w:p>
        </w:tc>
        <w:tc>
          <w:tcPr>
            <w:tcW w:w="988" w:type="pct"/>
            <w:gridSpan w:val="2"/>
            <w:tcBorders>
              <w:top w:val="dotted" w:sz="4" w:space="0" w:color="auto"/>
              <w:left w:val="double" w:sz="4" w:space="0" w:color="auto"/>
              <w:bottom w:val="dotted" w:sz="4" w:space="0" w:color="auto"/>
              <w:right w:val="double" w:sz="4" w:space="0" w:color="auto"/>
            </w:tcBorders>
            <w:vAlign w:val="center"/>
          </w:tcPr>
          <w:p w14:paraId="7F50CBD1" w14:textId="77777777" w:rsidR="000504CE" w:rsidRPr="00947456" w:rsidRDefault="000504CE" w:rsidP="003A5E45">
            <w:pPr>
              <w:tabs>
                <w:tab w:val="center" w:pos="179"/>
              </w:tabs>
              <w:spacing w:before="20" w:after="20"/>
              <w:ind w:left="37"/>
              <w:jc w:val="center"/>
              <w:rPr>
                <w:i/>
                <w:color w:val="000000" w:themeColor="text1"/>
              </w:rPr>
            </w:pPr>
            <w:r w:rsidRPr="00947456">
              <w:rPr>
                <w:i/>
                <w:color w:val="000000" w:themeColor="text1"/>
              </w:rPr>
              <w:t>Các yếu tố nguy hiểm</w:t>
            </w:r>
          </w:p>
        </w:tc>
        <w:tc>
          <w:tcPr>
            <w:tcW w:w="1055" w:type="pct"/>
            <w:gridSpan w:val="2"/>
            <w:tcBorders>
              <w:top w:val="dotted" w:sz="4" w:space="0" w:color="auto"/>
              <w:left w:val="double" w:sz="4" w:space="0" w:color="auto"/>
              <w:bottom w:val="dotted" w:sz="4" w:space="0" w:color="auto"/>
              <w:right w:val="double" w:sz="4" w:space="0" w:color="auto"/>
            </w:tcBorders>
            <w:vAlign w:val="center"/>
          </w:tcPr>
          <w:p w14:paraId="59A81FAA" w14:textId="77777777" w:rsidR="000504CE" w:rsidRPr="00947456" w:rsidRDefault="000504CE" w:rsidP="003A5E45">
            <w:pPr>
              <w:tabs>
                <w:tab w:val="center" w:pos="179"/>
              </w:tabs>
              <w:spacing w:before="20" w:after="20"/>
              <w:ind w:left="37"/>
              <w:jc w:val="center"/>
              <w:rPr>
                <w:i/>
                <w:color w:val="000000" w:themeColor="text1"/>
              </w:rPr>
            </w:pPr>
            <w:r w:rsidRPr="00947456">
              <w:rPr>
                <w:i/>
                <w:color w:val="000000" w:themeColor="text1"/>
              </w:rPr>
              <w:t>Biện pháp phòng ngừa</w:t>
            </w:r>
          </w:p>
        </w:tc>
      </w:tr>
      <w:tr w:rsidR="000504CE" w:rsidRPr="00947456" w14:paraId="7FB4D28D" w14:textId="77777777" w:rsidTr="00C835AE">
        <w:tc>
          <w:tcPr>
            <w:tcW w:w="1741" w:type="pct"/>
            <w:gridSpan w:val="2"/>
            <w:tcBorders>
              <w:top w:val="dotted" w:sz="4" w:space="0" w:color="auto"/>
              <w:left w:val="double" w:sz="4" w:space="0" w:color="auto"/>
              <w:bottom w:val="dotted" w:sz="4" w:space="0" w:color="auto"/>
              <w:right w:val="double" w:sz="4" w:space="0" w:color="auto"/>
            </w:tcBorders>
            <w:vAlign w:val="center"/>
          </w:tcPr>
          <w:p w14:paraId="4D6D7B71" w14:textId="25708126" w:rsidR="000504CE" w:rsidRPr="00677FCF" w:rsidRDefault="00C835AE" w:rsidP="003A5E45">
            <w:pPr>
              <w:spacing w:before="20" w:after="20"/>
              <w:rPr>
                <w:bCs/>
                <w:i/>
                <w:color w:val="0000FF"/>
                <w:lang w:val="vi-VN"/>
              </w:rPr>
            </w:pPr>
            <w:r w:rsidRPr="00C835AE">
              <w:rPr>
                <w:bCs/>
                <w:i/>
                <w:color w:val="0000FF"/>
              </w:rPr>
              <w:t>{noi_dung_cong_tac}</w:t>
            </w:r>
          </w:p>
        </w:tc>
        <w:tc>
          <w:tcPr>
            <w:tcW w:w="1216" w:type="pct"/>
            <w:gridSpan w:val="4"/>
            <w:tcBorders>
              <w:top w:val="dotted" w:sz="4" w:space="0" w:color="auto"/>
              <w:left w:val="double" w:sz="4" w:space="0" w:color="auto"/>
              <w:bottom w:val="dotted" w:sz="4" w:space="0" w:color="auto"/>
              <w:right w:val="double" w:sz="4" w:space="0" w:color="auto"/>
            </w:tcBorders>
            <w:vAlign w:val="center"/>
          </w:tcPr>
          <w:p w14:paraId="7C258A78" w14:textId="639F7470" w:rsidR="000504CE" w:rsidRPr="00677FCF" w:rsidRDefault="00C835AE" w:rsidP="00B80C5B">
            <w:pPr>
              <w:spacing w:before="20" w:after="20"/>
              <w:rPr>
                <w:i/>
                <w:color w:val="0000FF"/>
                <w:lang w:val="vi-VN"/>
              </w:rPr>
            </w:pPr>
            <w:r w:rsidRPr="00C835AE">
              <w:rPr>
                <w:i/>
                <w:color w:val="0000FF"/>
              </w:rPr>
              <w:t>{dia_diem_cong_tac}</w:t>
            </w:r>
          </w:p>
        </w:tc>
        <w:tc>
          <w:tcPr>
            <w:tcW w:w="988" w:type="pct"/>
            <w:gridSpan w:val="2"/>
            <w:tcBorders>
              <w:top w:val="dotted" w:sz="4" w:space="0" w:color="auto"/>
              <w:left w:val="double" w:sz="4" w:space="0" w:color="auto"/>
              <w:bottom w:val="dotted" w:sz="4" w:space="0" w:color="auto"/>
              <w:right w:val="double" w:sz="4" w:space="0" w:color="auto"/>
            </w:tcBorders>
            <w:vAlign w:val="center"/>
          </w:tcPr>
          <w:p w14:paraId="473E176D" w14:textId="77777777" w:rsidR="000504CE" w:rsidRPr="00947456" w:rsidRDefault="000504CE" w:rsidP="000504CE">
            <w:pPr>
              <w:numPr>
                <w:ilvl w:val="0"/>
                <w:numId w:val="34"/>
              </w:numPr>
              <w:suppressAutoHyphens w:val="0"/>
              <w:spacing w:before="20" w:after="20"/>
              <w:ind w:left="173" w:hanging="142"/>
              <w:rPr>
                <w:i/>
                <w:color w:val="000000" w:themeColor="text1"/>
              </w:rPr>
            </w:pPr>
            <w:r w:rsidRPr="00947456">
              <w:rPr>
                <w:i/>
                <w:color w:val="000000" w:themeColor="text1"/>
              </w:rPr>
              <w:t>Ngã cao;</w:t>
            </w:r>
          </w:p>
          <w:p w14:paraId="341597ED" w14:textId="77777777" w:rsidR="000504CE" w:rsidRPr="00947456" w:rsidRDefault="000504CE" w:rsidP="000504CE">
            <w:pPr>
              <w:numPr>
                <w:ilvl w:val="0"/>
                <w:numId w:val="34"/>
              </w:numPr>
              <w:suppressAutoHyphens w:val="0"/>
              <w:spacing w:before="20" w:after="20"/>
              <w:ind w:left="173" w:hanging="142"/>
              <w:rPr>
                <w:i/>
                <w:color w:val="000000" w:themeColor="text1"/>
              </w:rPr>
            </w:pPr>
            <w:r w:rsidRPr="00947456">
              <w:rPr>
                <w:i/>
                <w:color w:val="000000" w:themeColor="text1"/>
              </w:rPr>
              <w:t>Điện cảm ứng</w:t>
            </w:r>
          </w:p>
          <w:p w14:paraId="3B722515" w14:textId="77777777" w:rsidR="000504CE" w:rsidRPr="00947456" w:rsidRDefault="000504CE" w:rsidP="000504CE">
            <w:pPr>
              <w:numPr>
                <w:ilvl w:val="0"/>
                <w:numId w:val="34"/>
              </w:numPr>
              <w:suppressAutoHyphens w:val="0"/>
              <w:spacing w:before="20" w:after="20"/>
              <w:ind w:left="173" w:hanging="142"/>
              <w:rPr>
                <w:i/>
                <w:color w:val="000000" w:themeColor="text1"/>
              </w:rPr>
            </w:pPr>
            <w:r w:rsidRPr="00947456">
              <w:rPr>
                <w:i/>
                <w:color w:val="000000" w:themeColor="text1"/>
              </w:rPr>
              <w:t>Điện từ máy thí nghiệm.</w:t>
            </w:r>
          </w:p>
        </w:tc>
        <w:tc>
          <w:tcPr>
            <w:tcW w:w="1055" w:type="pct"/>
            <w:gridSpan w:val="2"/>
            <w:tcBorders>
              <w:top w:val="dotted" w:sz="4" w:space="0" w:color="auto"/>
              <w:left w:val="double" w:sz="4" w:space="0" w:color="auto"/>
              <w:bottom w:val="dotted" w:sz="4" w:space="0" w:color="auto"/>
              <w:right w:val="double" w:sz="4" w:space="0" w:color="auto"/>
            </w:tcBorders>
            <w:vAlign w:val="center"/>
          </w:tcPr>
          <w:p w14:paraId="25056322" w14:textId="77777777" w:rsidR="000504CE" w:rsidRPr="00947456" w:rsidRDefault="000504CE" w:rsidP="000504CE">
            <w:pPr>
              <w:pStyle w:val="ListParagraph"/>
              <w:numPr>
                <w:ilvl w:val="0"/>
                <w:numId w:val="33"/>
              </w:numPr>
              <w:suppressAutoHyphens w:val="0"/>
              <w:spacing w:before="20" w:after="20"/>
              <w:ind w:left="16" w:firstLine="0"/>
              <w:jc w:val="both"/>
              <w:rPr>
                <w:i/>
                <w:color w:val="000000" w:themeColor="text1"/>
              </w:rPr>
            </w:pPr>
            <w:r>
              <w:rPr>
                <w:i/>
                <w:color w:val="000000" w:themeColor="text1"/>
                <w:lang w:val="vi-VN"/>
              </w:rPr>
              <w:t xml:space="preserve"> </w:t>
            </w:r>
            <w:r w:rsidRPr="00947456">
              <w:rPr>
                <w:i/>
                <w:color w:val="000000" w:themeColor="text1"/>
              </w:rPr>
              <w:t>Sử dụng dây an toàn 02 đầu móc;</w:t>
            </w:r>
          </w:p>
          <w:p w14:paraId="5AB8D449" w14:textId="77777777" w:rsidR="000504CE" w:rsidRPr="00BF2DD8" w:rsidRDefault="000504CE" w:rsidP="000504CE">
            <w:pPr>
              <w:pStyle w:val="ListParagraph"/>
              <w:numPr>
                <w:ilvl w:val="0"/>
                <w:numId w:val="33"/>
              </w:numPr>
              <w:suppressAutoHyphens w:val="0"/>
              <w:spacing w:before="20" w:after="20"/>
              <w:ind w:left="16" w:firstLine="0"/>
              <w:jc w:val="both"/>
              <w:rPr>
                <w:i/>
                <w:color w:val="0000FF"/>
                <w:lang w:val="vi-VN"/>
              </w:rPr>
            </w:pPr>
            <w:r>
              <w:rPr>
                <w:i/>
                <w:color w:val="000000" w:themeColor="text1"/>
                <w:lang w:val="vi-VN"/>
              </w:rPr>
              <w:t xml:space="preserve"> </w:t>
            </w:r>
            <w:r w:rsidRPr="00947456">
              <w:rPr>
                <w:i/>
                <w:color w:val="000000" w:themeColor="text1"/>
              </w:rPr>
              <w:t>Có chỉ dẫn cảnh giới</w:t>
            </w:r>
          </w:p>
        </w:tc>
      </w:tr>
      <w:tr w:rsidR="000504CE" w:rsidRPr="00947456" w14:paraId="792FA922" w14:textId="77777777" w:rsidTr="00C835AE">
        <w:tc>
          <w:tcPr>
            <w:tcW w:w="5000" w:type="pct"/>
            <w:gridSpan w:val="10"/>
            <w:tcBorders>
              <w:top w:val="dotted" w:sz="4" w:space="0" w:color="auto"/>
              <w:left w:val="double" w:sz="4" w:space="0" w:color="auto"/>
              <w:bottom w:val="dotted" w:sz="4" w:space="0" w:color="auto"/>
              <w:right w:val="double" w:sz="4" w:space="0" w:color="auto"/>
            </w:tcBorders>
            <w:vAlign w:val="center"/>
          </w:tcPr>
          <w:p w14:paraId="56FE69DA" w14:textId="77777777" w:rsidR="000504CE" w:rsidRPr="00947456" w:rsidRDefault="000504CE" w:rsidP="000504CE">
            <w:pPr>
              <w:numPr>
                <w:ilvl w:val="0"/>
                <w:numId w:val="33"/>
              </w:numPr>
              <w:suppressAutoHyphens w:val="0"/>
              <w:spacing w:before="20" w:after="20"/>
              <w:ind w:left="284" w:hanging="142"/>
              <w:jc w:val="both"/>
              <w:rPr>
                <w:i/>
                <w:color w:val="000000" w:themeColor="text1"/>
              </w:rPr>
            </w:pPr>
            <w:r w:rsidRPr="00947456">
              <w:rPr>
                <w:b/>
                <w:i/>
                <w:color w:val="000000" w:themeColor="text1"/>
              </w:rPr>
              <w:t>Ghi chú:</w:t>
            </w:r>
          </w:p>
        </w:tc>
      </w:tr>
      <w:tr w:rsidR="000504CE" w:rsidRPr="00947456" w14:paraId="01E251E2" w14:textId="77777777" w:rsidTr="00C835AE">
        <w:tc>
          <w:tcPr>
            <w:tcW w:w="5000" w:type="pct"/>
            <w:gridSpan w:val="10"/>
            <w:tcBorders>
              <w:top w:val="dotted" w:sz="4" w:space="0" w:color="auto"/>
              <w:left w:val="double" w:sz="4" w:space="0" w:color="auto"/>
              <w:bottom w:val="dotted" w:sz="4" w:space="0" w:color="auto"/>
              <w:right w:val="double" w:sz="4" w:space="0" w:color="auto"/>
            </w:tcBorders>
            <w:vAlign w:val="center"/>
          </w:tcPr>
          <w:p w14:paraId="0697A003" w14:textId="77777777" w:rsidR="000504CE" w:rsidRPr="00947456" w:rsidRDefault="000504CE" w:rsidP="000504CE">
            <w:pPr>
              <w:numPr>
                <w:ilvl w:val="0"/>
                <w:numId w:val="36"/>
              </w:numPr>
              <w:suppressAutoHyphens w:val="0"/>
              <w:spacing w:before="20" w:after="20"/>
              <w:ind w:left="426" w:hanging="284"/>
              <w:jc w:val="both"/>
              <w:rPr>
                <w:b/>
                <w:i/>
                <w:color w:val="000000" w:themeColor="text1"/>
              </w:rPr>
            </w:pPr>
            <w:r w:rsidRPr="00A202E6">
              <w:rPr>
                <w:b/>
                <w:i/>
                <w:color w:val="EE0000"/>
              </w:rPr>
              <w:t>Phân công nhiệm vụ cho từng nhân viên đơn vị công tác:</w:t>
            </w:r>
          </w:p>
        </w:tc>
      </w:tr>
      <w:tr w:rsidR="000504CE" w:rsidRPr="00947456" w14:paraId="0E404A0E" w14:textId="77777777" w:rsidTr="00C835AE">
        <w:tc>
          <w:tcPr>
            <w:tcW w:w="1894" w:type="pct"/>
            <w:gridSpan w:val="3"/>
            <w:tcBorders>
              <w:top w:val="dotted" w:sz="4" w:space="0" w:color="auto"/>
              <w:left w:val="double" w:sz="4" w:space="0" w:color="auto"/>
              <w:bottom w:val="dotted" w:sz="4" w:space="0" w:color="auto"/>
              <w:right w:val="double" w:sz="4" w:space="0" w:color="auto"/>
            </w:tcBorders>
            <w:vAlign w:val="center"/>
          </w:tcPr>
          <w:p w14:paraId="626C06D1" w14:textId="77777777" w:rsidR="000504CE" w:rsidRPr="00947456" w:rsidRDefault="000504CE" w:rsidP="003A5E45">
            <w:pPr>
              <w:tabs>
                <w:tab w:val="left" w:pos="426"/>
              </w:tabs>
              <w:spacing w:before="20" w:after="20"/>
              <w:jc w:val="center"/>
              <w:rPr>
                <w:i/>
                <w:color w:val="000000" w:themeColor="text1"/>
              </w:rPr>
            </w:pPr>
            <w:r w:rsidRPr="00947456">
              <w:rPr>
                <w:i/>
                <w:color w:val="000000" w:themeColor="text1"/>
              </w:rPr>
              <w:t>Họ và tên</w:t>
            </w:r>
          </w:p>
        </w:tc>
        <w:tc>
          <w:tcPr>
            <w:tcW w:w="3106" w:type="pct"/>
            <w:gridSpan w:val="7"/>
            <w:tcBorders>
              <w:top w:val="dotted" w:sz="4" w:space="0" w:color="auto"/>
              <w:left w:val="double" w:sz="4" w:space="0" w:color="auto"/>
              <w:bottom w:val="dotted" w:sz="4" w:space="0" w:color="auto"/>
              <w:right w:val="double" w:sz="4" w:space="0" w:color="auto"/>
            </w:tcBorders>
            <w:vAlign w:val="center"/>
          </w:tcPr>
          <w:p w14:paraId="654E7736" w14:textId="77777777" w:rsidR="000504CE" w:rsidRPr="007556B8" w:rsidRDefault="000504CE" w:rsidP="003A5E45">
            <w:pPr>
              <w:tabs>
                <w:tab w:val="left" w:pos="426"/>
              </w:tabs>
              <w:spacing w:before="20" w:after="20"/>
              <w:jc w:val="center"/>
              <w:rPr>
                <w:i/>
                <w:color w:val="000000" w:themeColor="text1"/>
              </w:rPr>
            </w:pPr>
            <w:r w:rsidRPr="007556B8">
              <w:rPr>
                <w:i/>
                <w:color w:val="000000" w:themeColor="text1"/>
              </w:rPr>
              <w:t>Thực hiện công việc</w:t>
            </w:r>
          </w:p>
        </w:tc>
      </w:tr>
      <w:tr w:rsidR="000504CE" w:rsidRPr="00947456" w14:paraId="775841FA" w14:textId="77777777" w:rsidTr="00C835AE">
        <w:tc>
          <w:tcPr>
            <w:tcW w:w="1894" w:type="pct"/>
            <w:gridSpan w:val="3"/>
            <w:tcBorders>
              <w:top w:val="dotted" w:sz="4" w:space="0" w:color="auto"/>
              <w:left w:val="double" w:sz="4" w:space="0" w:color="auto"/>
              <w:right w:val="double" w:sz="4" w:space="0" w:color="auto"/>
            </w:tcBorders>
          </w:tcPr>
          <w:p w14:paraId="5365C317" w14:textId="5137ECE5" w:rsidR="000504CE" w:rsidRPr="00D44234" w:rsidRDefault="00C835AE" w:rsidP="003A5E45">
            <w:pPr>
              <w:spacing w:line="360" w:lineRule="auto"/>
              <w:ind w:left="340"/>
            </w:pPr>
            <w:r w:rsidRPr="00C835AE">
              <w:t>#danh_sach_nhan_vien ... {ten_nhan_vien} ... /danh_sach_nhan_vien</w:t>
            </w:r>
          </w:p>
        </w:tc>
        <w:tc>
          <w:tcPr>
            <w:tcW w:w="3106" w:type="pct"/>
            <w:gridSpan w:val="7"/>
            <w:tcBorders>
              <w:top w:val="dotted" w:sz="4" w:space="0" w:color="auto"/>
              <w:left w:val="double" w:sz="4" w:space="0" w:color="auto"/>
              <w:right w:val="double" w:sz="4" w:space="0" w:color="auto"/>
            </w:tcBorders>
          </w:tcPr>
          <w:p w14:paraId="01FA388E" w14:textId="57E82ADE" w:rsidR="000504CE" w:rsidRPr="00D44234" w:rsidRDefault="00C835AE" w:rsidP="003A5E45">
            <w:pPr>
              <w:tabs>
                <w:tab w:val="left" w:pos="426"/>
              </w:tabs>
              <w:spacing w:before="20" w:after="20"/>
              <w:jc w:val="both"/>
              <w:rPr>
                <w:i/>
                <w:color w:val="000000" w:themeColor="text1"/>
              </w:rPr>
            </w:pPr>
            <w:r w:rsidRPr="00C835AE">
              <w:rPr>
                <w:i/>
                <w:color w:val="000000" w:themeColor="text1"/>
              </w:rPr>
              <w:t>{dia_diem_cong_tac}</w:t>
            </w:r>
          </w:p>
        </w:tc>
      </w:tr>
      <w:tr w:rsidR="000504CE" w:rsidRPr="00947456" w14:paraId="51BA5C71" w14:textId="77777777" w:rsidTr="00C835AE">
        <w:tc>
          <w:tcPr>
            <w:tcW w:w="5000" w:type="pct"/>
            <w:gridSpan w:val="10"/>
            <w:tcBorders>
              <w:top w:val="dotted" w:sz="4" w:space="0" w:color="auto"/>
              <w:left w:val="double" w:sz="4" w:space="0" w:color="auto"/>
              <w:bottom w:val="dotted" w:sz="4" w:space="0" w:color="auto"/>
              <w:right w:val="double" w:sz="4" w:space="0" w:color="auto"/>
            </w:tcBorders>
            <w:vAlign w:val="center"/>
          </w:tcPr>
          <w:p w14:paraId="0FE7FBFA" w14:textId="77777777" w:rsidR="000504CE" w:rsidRPr="00BF2DD8" w:rsidRDefault="000504CE" w:rsidP="000504CE">
            <w:pPr>
              <w:pStyle w:val="ListParagraph"/>
              <w:numPr>
                <w:ilvl w:val="0"/>
                <w:numId w:val="33"/>
              </w:numPr>
              <w:suppressAutoHyphens w:val="0"/>
              <w:spacing w:before="20" w:after="20"/>
              <w:jc w:val="both"/>
              <w:rPr>
                <w:i/>
                <w:color w:val="000000" w:themeColor="text1"/>
              </w:rPr>
            </w:pPr>
            <w:r w:rsidRPr="00BF2DD8">
              <w:rPr>
                <w:b/>
                <w:i/>
                <w:color w:val="000000" w:themeColor="text1"/>
              </w:rPr>
              <w:t>Ghi chú:</w:t>
            </w:r>
          </w:p>
        </w:tc>
      </w:tr>
      <w:tr w:rsidR="00DA1C9C" w:rsidRPr="00947456" w14:paraId="68CF5A81" w14:textId="77777777" w:rsidTr="00C835AE">
        <w:tc>
          <w:tcPr>
            <w:tcW w:w="4364" w:type="pct"/>
            <w:gridSpan w:val="9"/>
            <w:tcBorders>
              <w:top w:val="dotted" w:sz="4" w:space="0" w:color="auto"/>
              <w:left w:val="double" w:sz="4" w:space="0" w:color="auto"/>
              <w:bottom w:val="dotted" w:sz="4" w:space="0" w:color="auto"/>
              <w:right w:val="double" w:sz="4" w:space="0" w:color="auto"/>
            </w:tcBorders>
            <w:vAlign w:val="center"/>
          </w:tcPr>
          <w:p w14:paraId="7B03DDFF" w14:textId="77777777" w:rsidR="00DA1C9C" w:rsidRPr="00A202E6" w:rsidRDefault="00DA1C9C" w:rsidP="000504CE">
            <w:pPr>
              <w:numPr>
                <w:ilvl w:val="0"/>
                <w:numId w:val="36"/>
              </w:numPr>
              <w:suppressAutoHyphens w:val="0"/>
              <w:spacing w:before="20" w:after="20"/>
              <w:ind w:left="426" w:hanging="284"/>
              <w:jc w:val="both"/>
              <w:rPr>
                <w:b/>
                <w:i/>
                <w:color w:val="EE0000"/>
              </w:rPr>
            </w:pPr>
            <w:r w:rsidRPr="00A202E6">
              <w:rPr>
                <w:b/>
                <w:i/>
                <w:color w:val="EE0000"/>
              </w:rPr>
              <w:t>Tất cả nhân viên đơn vị công tác đã ký vào PCT/LCT trước khi bắt đầu thực hiện công việc</w:t>
            </w:r>
          </w:p>
        </w:tc>
        <w:tc>
          <w:tcPr>
            <w:tcW w:w="636" w:type="pct"/>
            <w:tcBorders>
              <w:top w:val="dotted" w:sz="4" w:space="0" w:color="auto"/>
              <w:left w:val="double" w:sz="4" w:space="0" w:color="auto"/>
              <w:bottom w:val="dotted" w:sz="4" w:space="0" w:color="auto"/>
              <w:right w:val="double" w:sz="4" w:space="0" w:color="auto"/>
            </w:tcBorders>
            <w:vAlign w:val="center"/>
          </w:tcPr>
          <w:p w14:paraId="5E6877F8" w14:textId="77777777" w:rsidR="00DA1C9C" w:rsidRPr="00A202E6" w:rsidRDefault="00DA1C9C" w:rsidP="003A5E45">
            <w:pPr>
              <w:tabs>
                <w:tab w:val="left" w:pos="426"/>
              </w:tabs>
              <w:spacing w:before="20" w:after="20"/>
              <w:ind w:left="284"/>
              <w:jc w:val="both"/>
              <w:rPr>
                <w:b/>
                <w:i/>
                <w:color w:val="EE0000"/>
              </w:rPr>
            </w:pPr>
            <w:r w:rsidRPr="00A202E6">
              <w:rPr>
                <w:b/>
                <w:i/>
                <w:color w:val="EE0000"/>
              </w:rPr>
              <mc:AlternateContent>
                <mc:Choice Requires="wps">
                  <w:drawing>
                    <wp:anchor distT="0" distB="0" distL="114300" distR="114300" simplePos="0" relativeHeight="251725833" behindDoc="0" locked="0" layoutInCell="1" allowOverlap="1" wp14:anchorId="6E12B1DF" wp14:editId="5E3EA914">
                      <wp:simplePos x="0" y="0"/>
                      <wp:positionH relativeFrom="column">
                        <wp:posOffset>260350</wp:posOffset>
                      </wp:positionH>
                      <wp:positionV relativeFrom="paragraph">
                        <wp:posOffset>127635</wp:posOffset>
                      </wp:positionV>
                      <wp:extent cx="152400" cy="152400"/>
                      <wp:effectExtent l="0" t="0" r="19050" b="19050"/>
                      <wp:wrapNone/>
                      <wp:docPr id="918626539" name="Rectangle 4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rect">
                                <a:avLst/>
                              </a:prstGeom>
                              <a:solidFill>
                                <a:srgbClr val="FFFFFF"/>
                              </a:solidFill>
                              <a:ln w="9525">
                                <a:solidFill>
                                  <a:srgbClr val="000000"/>
                                </a:solidFill>
                                <a:miter lim="800000"/>
                                <a:headEnd/>
                                <a:tailEnd/>
                              </a:ln>
                            </wps:spPr>
                            <wps:txbx>
                              <w:txbxContent>
                                <w:p w14:paraId="15AF23FA" w14:textId="77777777" w:rsidR="00DA1C9C" w:rsidRPr="00947456" w:rsidRDefault="00DA1C9C" w:rsidP="00DA1C9C">
                                  <w:pPr>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12B1DF" id="Rectangle 401" o:spid="_x0000_s1026" style="position:absolute;left:0;text-align:left;margin-left:20.5pt;margin-top:10.05pt;width:12pt;height:12pt;z-index:2517258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">
                      <v:textbox>
                        <w:txbxContent>
                          <w:p w14:paraId="15AF23FA" w14:textId="77777777" w:rsidR="00DA1C9C" w:rsidRPr="00947456" w:rsidRDefault="00DA1C9C" w:rsidP="00DA1C9C">
                            <w:pPr>
                              <w:jc w:val="center"/>
                              <w:rPr>
                                <w:lang w:val="en-US"/>
                              </w:rPr>
                            </w:pPr>
                          </w:p>
                        </w:txbxContent>
                      </v:textbox>
                    </v:rect>
                  </w:pict>
                </mc:Fallback>
              </mc:AlternateContent>
            </w:r>
          </w:p>
        </w:tc>
      </w:tr>
      <w:tr w:rsidR="00DA1C9C" w:rsidRPr="00947456" w14:paraId="468CA14A" w14:textId="77777777" w:rsidTr="00C835AE">
        <w:tc>
          <w:tcPr>
            <w:tcW w:w="5000" w:type="pct"/>
            <w:gridSpan w:val="10"/>
            <w:tcBorders>
              <w:top w:val="dotted" w:sz="4" w:space="0" w:color="auto"/>
              <w:left w:val="double" w:sz="4" w:space="0" w:color="auto"/>
              <w:bottom w:val="dotted" w:sz="4" w:space="0" w:color="auto"/>
              <w:right w:val="double" w:sz="4" w:space="0" w:color="auto"/>
            </w:tcBorders>
            <w:vAlign w:val="center"/>
          </w:tcPr>
          <w:p w14:paraId="75CFF8E7" w14:textId="77777777" w:rsidR="00DA1C9C" w:rsidRPr="00BF2DD8" w:rsidRDefault="00DA1C9C" w:rsidP="000504CE">
            <w:pPr>
              <w:pStyle w:val="ListParagraph"/>
              <w:numPr>
                <w:ilvl w:val="0"/>
                <w:numId w:val="33"/>
              </w:numPr>
              <w:suppressAutoHyphens w:val="0"/>
              <w:spacing w:before="20" w:after="20"/>
              <w:jc w:val="both"/>
              <w:rPr>
                <w:b/>
                <w:i/>
                <w:color w:val="000000" w:themeColor="text1"/>
              </w:rPr>
            </w:pPr>
            <w:r w:rsidRPr="00BF2DD8">
              <w:rPr>
                <w:b/>
                <w:i/>
                <w:color w:val="000000" w:themeColor="text1"/>
              </w:rPr>
              <w:t>Ghi chú:</w:t>
            </w:r>
          </w:p>
        </w:tc>
      </w:tr>
      <w:tr w:rsidR="000504CE" w:rsidRPr="00947456" w14:paraId="47B757EC" w14:textId="77777777" w:rsidTr="00C835AE">
        <w:tc>
          <w:tcPr>
            <w:tcW w:w="4364" w:type="pct"/>
            <w:gridSpan w:val="9"/>
            <w:tcBorders>
              <w:top w:val="dotted" w:sz="4" w:space="0" w:color="auto"/>
              <w:left w:val="double" w:sz="4" w:space="0" w:color="auto"/>
              <w:bottom w:val="dotted" w:sz="4" w:space="0" w:color="auto"/>
              <w:right w:val="double" w:sz="4" w:space="0" w:color="auto"/>
            </w:tcBorders>
            <w:vAlign w:val="center"/>
          </w:tcPr>
          <w:p w14:paraId="4489F0FF" w14:textId="74AAD941" w:rsidR="000504CE" w:rsidRPr="00947456" w:rsidRDefault="000504CE" w:rsidP="000504CE">
            <w:pPr>
              <w:numPr>
                <w:ilvl w:val="0"/>
                <w:numId w:val="36"/>
              </w:numPr>
              <w:suppressAutoHyphens w:val="0"/>
              <w:spacing w:before="20" w:after="20"/>
              <w:ind w:left="426" w:hanging="284"/>
              <w:jc w:val="both"/>
              <w:rPr>
                <w:b/>
                <w:i/>
                <w:color w:val="000000" w:themeColor="text1"/>
              </w:rPr>
            </w:pPr>
            <w:r w:rsidRPr="00947456">
              <w:rPr>
                <w:b/>
                <w:i/>
                <w:color w:val="000000" w:themeColor="text1"/>
              </w:rPr>
              <w:t>Tất cả nhân viên đơn vị công tác đã được phổ biến và hiểu rõ phạm vi được phép làm việc, các yếu tố nguy hiểm có thể gây ra tai nạn, nội dung, trình tự và các biện pháp an toàn để thực hiện công việc</w:t>
            </w:r>
            <w:r w:rsidR="005F2313">
              <w:rPr>
                <w:b/>
                <w:i/>
                <w:color w:val="000000" w:themeColor="text1"/>
              </w:rPr>
              <w:t xml:space="preserve">, </w:t>
            </w:r>
            <w:r w:rsidR="005F2313" w:rsidRPr="00947456">
              <w:rPr>
                <w:b/>
                <w:i/>
                <w:color w:val="000000" w:themeColor="text1"/>
              </w:rPr>
              <w:t>ATVSV đã thông báo, nhắc nhở các yếu tố nguy hiểm có thể gây ra tai nạn lao động cho người lao động nắm rõ, phòng ngừa:</w:t>
            </w:r>
          </w:p>
        </w:tc>
        <w:tc>
          <w:tcPr>
            <w:tcW w:w="636" w:type="pct"/>
            <w:tcBorders>
              <w:top w:val="dotted" w:sz="4" w:space="0" w:color="auto"/>
              <w:left w:val="double" w:sz="4" w:space="0" w:color="auto"/>
              <w:bottom w:val="dotted" w:sz="4" w:space="0" w:color="auto"/>
              <w:right w:val="double" w:sz="4" w:space="0" w:color="auto"/>
            </w:tcBorders>
            <w:vAlign w:val="center"/>
          </w:tcPr>
          <w:p w14:paraId="7AEF41AC" w14:textId="77777777" w:rsidR="000504CE" w:rsidRPr="00947456" w:rsidRDefault="000504CE" w:rsidP="003A5E45">
            <w:pPr>
              <w:tabs>
                <w:tab w:val="left" w:pos="426"/>
              </w:tabs>
              <w:spacing w:before="20" w:after="20"/>
              <w:ind w:left="284"/>
              <w:jc w:val="both"/>
              <w:rPr>
                <w:b/>
                <w:i/>
                <w:color w:val="000000" w:themeColor="text1"/>
              </w:rPr>
            </w:pPr>
            <w:r w:rsidRPr="00947456">
              <w:rPr>
                <w:b/>
                <w:i/>
                <w:color w:val="000000" w:themeColor="text1"/>
              </w:rPr>
              <mc:AlternateContent>
                <mc:Choice Requires="wps">
                  <w:drawing>
                    <wp:anchor distT="0" distB="0" distL="114300" distR="114300" simplePos="0" relativeHeight="251658243" behindDoc="0" locked="0" layoutInCell="1" allowOverlap="1" wp14:anchorId="40D09C6B" wp14:editId="1E0D81AD">
                      <wp:simplePos x="0" y="0"/>
                      <wp:positionH relativeFrom="column">
                        <wp:posOffset>285115</wp:posOffset>
                      </wp:positionH>
                      <wp:positionV relativeFrom="paragraph">
                        <wp:posOffset>237490</wp:posOffset>
                      </wp:positionV>
                      <wp:extent cx="152400" cy="152400"/>
                      <wp:effectExtent l="0" t="0" r="0" b="0"/>
                      <wp:wrapNone/>
                      <wp:docPr id="1546018190" name="Rectangle 4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5619E2" id="Rectangle 400" o:spid="_x0000_s1026" style="position:absolute;margin-left:22.45pt;margin-top:18.7pt;width:12pt;height:12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"/>
                  </w:pict>
                </mc:Fallback>
              </mc:AlternateContent>
            </w:r>
          </w:p>
        </w:tc>
      </w:tr>
      <w:tr w:rsidR="000504CE" w:rsidRPr="00947456" w14:paraId="0557E693" w14:textId="77777777" w:rsidTr="00C835AE">
        <w:tc>
          <w:tcPr>
            <w:tcW w:w="5000" w:type="pct"/>
            <w:gridSpan w:val="10"/>
            <w:tcBorders>
              <w:top w:val="dotted" w:sz="4" w:space="0" w:color="auto"/>
              <w:left w:val="double" w:sz="4" w:space="0" w:color="auto"/>
              <w:bottom w:val="dotted" w:sz="4" w:space="0" w:color="auto"/>
              <w:right w:val="double" w:sz="4" w:space="0" w:color="auto"/>
            </w:tcBorders>
            <w:vAlign w:val="center"/>
          </w:tcPr>
          <w:p w14:paraId="61D361B2" w14:textId="4CE4BA5C" w:rsidR="000504CE" w:rsidRPr="00947456" w:rsidRDefault="00F90965" w:rsidP="000504CE">
            <w:pPr>
              <w:numPr>
                <w:ilvl w:val="0"/>
                <w:numId w:val="36"/>
              </w:numPr>
              <w:suppressAutoHyphens w:val="0"/>
              <w:spacing w:before="20" w:after="20"/>
              <w:ind w:left="426" w:hanging="284"/>
              <w:jc w:val="both"/>
              <w:rPr>
                <w:b/>
                <w:i/>
                <w:color w:val="000000" w:themeColor="text1"/>
              </w:rPr>
            </w:pPr>
            <w:r w:rsidRPr="00947456">
              <w:rPr>
                <w:b/>
                <w:i/>
                <w:color w:val="000000" w:themeColor="text1"/>
              </w:rPr>
              <w:t xml:space="preserve">Ý </w:t>
            </w:r>
            <w:r w:rsidR="000504CE" w:rsidRPr="00947456">
              <w:rPr>
                <w:b/>
                <w:i/>
                <w:color w:val="000000" w:themeColor="text1"/>
              </w:rPr>
              <w:t>kiến góp ý</w:t>
            </w:r>
            <w:r>
              <w:rPr>
                <w:b/>
                <w:i/>
                <w:color w:val="000000" w:themeColor="text1"/>
              </w:rPr>
              <w:t xml:space="preserve"> của NVĐVCT:</w:t>
            </w:r>
            <w:r w:rsidR="000504CE" w:rsidRPr="00947456">
              <w:rPr>
                <w:b/>
                <w:i/>
                <w:color w:val="000000" w:themeColor="text1"/>
              </w:rPr>
              <w:t xml:space="preserve"> (nếu có):</w:t>
            </w:r>
          </w:p>
        </w:tc>
      </w:tr>
      <w:tr w:rsidR="000504CE" w:rsidRPr="00947456" w14:paraId="01A02601" w14:textId="77777777" w:rsidTr="00C835AE">
        <w:tc>
          <w:tcPr>
            <w:tcW w:w="5000" w:type="pct"/>
            <w:gridSpan w:val="10"/>
            <w:tcBorders>
              <w:top w:val="dotted" w:sz="4" w:space="0" w:color="auto"/>
              <w:left w:val="double" w:sz="4" w:space="0" w:color="auto"/>
              <w:bottom w:val="dotted" w:sz="4" w:space="0" w:color="auto"/>
              <w:right w:val="double" w:sz="4" w:space="0" w:color="auto"/>
            </w:tcBorders>
            <w:vAlign w:val="center"/>
          </w:tcPr>
          <w:p w14:paraId="60323821" w14:textId="446801F9" w:rsidR="000504CE" w:rsidRPr="00947456" w:rsidRDefault="000504CE" w:rsidP="003A5E45">
            <w:pPr>
              <w:tabs>
                <w:tab w:val="left" w:pos="426"/>
              </w:tabs>
              <w:spacing w:before="20" w:after="20"/>
              <w:ind w:left="284"/>
              <w:jc w:val="both"/>
              <w:rPr>
                <w:b/>
                <w:i/>
                <w:color w:val="000000" w:themeColor="text1"/>
              </w:rPr>
            </w:pPr>
            <w:r w:rsidRPr="00947456">
              <w:rPr>
                <w:b/>
                <w:i/>
                <w:color w:val="000000" w:themeColor="text1"/>
              </w:rPr>
              <w:t xml:space="preserve">Kết thúc sinh hoạt vào  lúc </w:t>
            </w:r>
            <w:r w:rsidR="00C835AE" w:rsidRPr="00C835AE">
              <w:rPr>
                <w:b/>
                <w:i/>
                <w:color w:val="000000" w:themeColor="text1"/>
              </w:rPr>
              <w:t>{thoi_gian_ket_thuc}</w:t>
            </w:r>
          </w:p>
        </w:tc>
      </w:tr>
      <w:tr w:rsidR="000504CE" w:rsidRPr="00947456" w14:paraId="55A7832C" w14:textId="77777777" w:rsidTr="00C835AE">
        <w:trPr>
          <w:trHeight w:val="693"/>
        </w:trPr>
        <w:tc>
          <w:tcPr>
            <w:tcW w:w="1400" w:type="pct"/>
            <w:tcBorders>
              <w:top w:val="dotted" w:sz="4" w:space="0" w:color="auto"/>
              <w:left w:val="double" w:sz="4" w:space="0" w:color="auto"/>
              <w:bottom w:val="dotted" w:sz="4" w:space="0" w:color="auto"/>
              <w:right w:val="dotted" w:sz="4" w:space="0" w:color="auto"/>
            </w:tcBorders>
          </w:tcPr>
          <w:p w14:paraId="77DEA9EF" w14:textId="77777777" w:rsidR="000504CE" w:rsidRPr="00171A57" w:rsidRDefault="000504CE" w:rsidP="003A5E45">
            <w:pPr>
              <w:spacing w:before="120"/>
              <w:jc w:val="both"/>
              <w:rPr>
                <w:i/>
              </w:rPr>
            </w:pPr>
            <w:r w:rsidRPr="00171A57">
              <w:rPr>
                <w:i/>
              </w:rPr>
              <w:t>Nhân viên đơn vị công tác:</w:t>
            </w:r>
          </w:p>
        </w:tc>
        <w:tc>
          <w:tcPr>
            <w:tcW w:w="1999" w:type="pct"/>
            <w:gridSpan w:val="6"/>
            <w:tcBorders>
              <w:top w:val="dotted" w:sz="4" w:space="0" w:color="auto"/>
              <w:left w:val="dotted" w:sz="4" w:space="0" w:color="auto"/>
              <w:bottom w:val="dotted" w:sz="4" w:space="0" w:color="auto"/>
              <w:right w:val="dotted" w:sz="4" w:space="0" w:color="auto"/>
            </w:tcBorders>
            <w:vAlign w:val="bottom"/>
          </w:tcPr>
          <w:p w14:paraId="342A3129" w14:textId="18D6D12D" w:rsidR="000504CE" w:rsidRPr="003221F2" w:rsidRDefault="00C835AE" w:rsidP="003A5E45">
            <w:pPr>
              <w:spacing w:before="240" w:line="360" w:lineRule="auto"/>
              <w:ind w:left="340"/>
            </w:pPr>
            <w:r w:rsidRPr="00C835AE">
              <w:t>#danh_sach_nhan_vien ... {ten_nhan_vien} ... /danh_sach_nhan_vien:</w:t>
            </w:r>
          </w:p>
        </w:tc>
        <w:tc>
          <w:tcPr>
            <w:tcW w:w="1601" w:type="pct"/>
            <w:gridSpan w:val="3"/>
            <w:tcBorders>
              <w:top w:val="dotted" w:sz="4" w:space="0" w:color="auto"/>
              <w:left w:val="dotted" w:sz="4" w:space="0" w:color="auto"/>
              <w:bottom w:val="dotted" w:sz="4" w:space="0" w:color="auto"/>
              <w:right w:val="double" w:sz="4" w:space="0" w:color="auto"/>
            </w:tcBorders>
            <w:vAlign w:val="bottom"/>
          </w:tcPr>
          <w:p w14:paraId="6A8D9C06" w14:textId="77777777" w:rsidR="000504CE" w:rsidRPr="00A5687C" w:rsidRDefault="000504CE" w:rsidP="003A5E45">
            <w:pPr>
              <w:spacing w:line="360" w:lineRule="auto"/>
              <w:rPr>
                <w:i/>
                <w:lang w:val="vi-VN"/>
              </w:rPr>
            </w:pPr>
            <w:r w:rsidRPr="00171A57">
              <w:rPr>
                <w:i/>
              </w:rPr>
              <w:t>Ký tên:........................</w:t>
            </w:r>
          </w:p>
        </w:tc>
      </w:tr>
      <w:tr w:rsidR="000504CE" w:rsidRPr="00947456" w14:paraId="65BD76DF" w14:textId="77777777" w:rsidTr="00C835AE">
        <w:trPr>
          <w:trHeight w:val="384"/>
        </w:trPr>
        <w:tc>
          <w:tcPr>
            <w:tcW w:w="1400" w:type="pct"/>
            <w:tcBorders>
              <w:top w:val="dotted" w:sz="4" w:space="0" w:color="auto"/>
              <w:left w:val="double" w:sz="4" w:space="0" w:color="auto"/>
              <w:bottom w:val="dotted" w:sz="4" w:space="0" w:color="auto"/>
              <w:right w:val="dotted" w:sz="4" w:space="0" w:color="auto"/>
            </w:tcBorders>
            <w:vAlign w:val="center"/>
          </w:tcPr>
          <w:p w14:paraId="16600588" w14:textId="77777777" w:rsidR="000504CE" w:rsidRPr="00947456" w:rsidRDefault="000504CE" w:rsidP="003A5E45">
            <w:pPr>
              <w:spacing w:before="120" w:after="120"/>
              <w:jc w:val="both"/>
              <w:rPr>
                <w:i/>
                <w:color w:val="000000" w:themeColor="text1"/>
              </w:rPr>
            </w:pPr>
            <w:r w:rsidRPr="00947456">
              <w:rPr>
                <w:i/>
                <w:color w:val="000000" w:themeColor="text1"/>
              </w:rPr>
              <w:t>An toàn vệ sinh viên:</w:t>
            </w:r>
          </w:p>
        </w:tc>
        <w:tc>
          <w:tcPr>
            <w:tcW w:w="1999" w:type="pct"/>
            <w:gridSpan w:val="6"/>
            <w:tcBorders>
              <w:top w:val="dotted" w:sz="4" w:space="0" w:color="auto"/>
              <w:left w:val="dotted" w:sz="4" w:space="0" w:color="auto"/>
              <w:bottom w:val="dotted" w:sz="4" w:space="0" w:color="auto"/>
              <w:right w:val="dotted" w:sz="4" w:space="0" w:color="auto"/>
            </w:tcBorders>
            <w:vAlign w:val="center"/>
          </w:tcPr>
          <w:p w14:paraId="7CC0DE03" w14:textId="77777777" w:rsidR="000504CE" w:rsidRPr="00947456" w:rsidRDefault="000504CE" w:rsidP="003A5E45">
            <w:pPr>
              <w:spacing w:before="120" w:after="120"/>
              <w:rPr>
                <w:i/>
                <w:color w:val="000000" w:themeColor="text1"/>
              </w:rPr>
            </w:pPr>
          </w:p>
        </w:tc>
        <w:tc>
          <w:tcPr>
            <w:tcW w:w="1601" w:type="pct"/>
            <w:gridSpan w:val="3"/>
            <w:tcBorders>
              <w:top w:val="dotted" w:sz="4" w:space="0" w:color="auto"/>
              <w:left w:val="dotted" w:sz="4" w:space="0" w:color="auto"/>
              <w:bottom w:val="dotted" w:sz="4" w:space="0" w:color="auto"/>
              <w:right w:val="double" w:sz="4" w:space="0" w:color="auto"/>
            </w:tcBorders>
            <w:vAlign w:val="center"/>
          </w:tcPr>
          <w:p w14:paraId="0E120E5B" w14:textId="77777777" w:rsidR="000504CE" w:rsidRPr="00947456" w:rsidRDefault="000504CE" w:rsidP="003A5E45">
            <w:pPr>
              <w:spacing w:before="120" w:after="120"/>
              <w:jc w:val="both"/>
              <w:rPr>
                <w:i/>
                <w:color w:val="000000" w:themeColor="text1"/>
              </w:rPr>
            </w:pPr>
            <w:r w:rsidRPr="00947456">
              <w:rPr>
                <w:i/>
                <w:color w:val="000000" w:themeColor="text1"/>
              </w:rPr>
              <w:t>Ký tên:.......................</w:t>
            </w:r>
          </w:p>
        </w:tc>
      </w:tr>
      <w:tr w:rsidR="000504CE" w:rsidRPr="00947456" w14:paraId="29DBFE5A" w14:textId="77777777" w:rsidTr="00C835AE">
        <w:trPr>
          <w:trHeight w:val="384"/>
        </w:trPr>
        <w:tc>
          <w:tcPr>
            <w:tcW w:w="5000" w:type="pct"/>
            <w:gridSpan w:val="10"/>
            <w:tcBorders>
              <w:top w:val="dotted" w:sz="4" w:space="0" w:color="auto"/>
              <w:left w:val="double" w:sz="4" w:space="0" w:color="auto"/>
              <w:bottom w:val="double" w:sz="4" w:space="0" w:color="auto"/>
              <w:right w:val="double" w:sz="4" w:space="0" w:color="auto"/>
            </w:tcBorders>
            <w:vAlign w:val="center"/>
          </w:tcPr>
          <w:p w14:paraId="30864398" w14:textId="512B7D76" w:rsidR="000504CE" w:rsidRPr="00947456" w:rsidRDefault="000504CE" w:rsidP="003A5E45">
            <w:pPr>
              <w:spacing w:before="120" w:after="120"/>
              <w:jc w:val="both"/>
              <w:rPr>
                <w:i/>
                <w:color w:val="000000" w:themeColor="text1"/>
              </w:rPr>
            </w:pPr>
            <w:r w:rsidRPr="00947456">
              <w:rPr>
                <w:i/>
                <w:color w:val="000000" w:themeColor="text1"/>
              </w:rPr>
              <w:t>Người chủ trì sinh hoạt (ký tên): ....................................</w:t>
            </w:r>
          </w:p>
        </w:tc>
      </w:tr>
    </w:tbl>
    <w:p w14:paraId="602DAA86" w14:textId="77777777" w:rsidR="00677FCF" w:rsidRPr="00157C00" w:rsidRDefault="00677FCF" w:rsidP="000504CE">
      <w:pPr>
        <w:tabs>
          <w:tab w:val="center" w:pos="2410"/>
          <w:tab w:val="center" w:pos="6120"/>
        </w:tabs>
        <w:rPr>
          <w:b/>
          <w:sz w:val="26"/>
          <w:szCs w:val="26"/>
        </w:rPr>
      </w:pPr>
    </w:p>
    <w:sectPr w:rsidR="00677FCF" w:rsidRPr="00157C00" w:rsidSect="00B21B13">
      <w:headerReference w:type="default" r:id="rId13"/>
      <w:footerReference w:type="default" r:id="rId14"/>
      <w:footnotePr>
        <w:pos w:val="beneathText"/>
      </w:footnotePr>
      <w:pgSz w:w="11905" w:h="16837" w:code="9"/>
      <w:pgMar w:top="1134" w:right="1134" w:bottom="1134" w:left="1418" w:header="680" w:footer="2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83FA2" w14:textId="77777777" w:rsidR="00A94B46" w:rsidRPr="00EB1BA6" w:rsidRDefault="00A94B46" w:rsidP="00A03885">
      <w:r w:rsidRPr="00EB1BA6">
        <w:separator/>
      </w:r>
    </w:p>
  </w:endnote>
  <w:endnote w:type="continuationSeparator" w:id="0">
    <w:p w14:paraId="5DD17222" w14:textId="77777777" w:rsidR="00A94B46" w:rsidRPr="00EB1BA6" w:rsidRDefault="00A94B46" w:rsidP="00A03885">
      <w:r w:rsidRPr="00EB1BA6">
        <w:continuationSeparator/>
      </w:r>
    </w:p>
  </w:endnote>
  <w:endnote w:type="continuationNotice" w:id="1">
    <w:p w14:paraId="73527345" w14:textId="77777777" w:rsidR="00A94B46" w:rsidRDefault="00A94B4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altName w:val="Calibri"/>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3"/>
    <w:family w:val="swiss"/>
    <w:pitch w:val="variable"/>
    <w:sig w:usb0="E4002EFF" w:usb1="C000E47F" w:usb2="00000009" w:usb3="00000000" w:csb0="000001FF" w:csb1="00000000"/>
  </w:font>
  <w:font w:name="Helvetica">
    <w:panose1 w:val="020B0604020202020204"/>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0B922" w14:textId="77777777" w:rsidR="00B21B13" w:rsidRPr="00C81992" w:rsidRDefault="00B21B13" w:rsidP="006C5600">
    <w:pPr>
      <w:pStyle w:val="Footer"/>
      <w:tabs>
        <w:tab w:val="clear" w:pos="4680"/>
        <w:tab w:val="clear" w:pos="9360"/>
        <w:tab w:val="left" w:pos="8314"/>
      </w:tabs>
      <w:jc w:val="right"/>
      <w:rPr>
        <w:i/>
        <w:iCs/>
        <w:color w:val="76923C" w:themeColor="accent3" w:themeShade="BF"/>
      </w:rPr>
    </w:pPr>
    <w:r w:rsidRPr="00C81992">
      <w:rPr>
        <w:i/>
        <w:iCs/>
        <w:color w:val="76923C" w:themeColor="accent3" w:themeShade="BF"/>
      </w:rPr>
      <w:t>Mẫu theo văn bản số 3087/PTC3-AT ngày 27/6/2022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EDD78" w14:textId="77777777" w:rsidR="00A94B46" w:rsidRPr="00EB1BA6" w:rsidRDefault="00A94B46" w:rsidP="00A03885">
      <w:r w:rsidRPr="00EB1BA6">
        <w:separator/>
      </w:r>
    </w:p>
  </w:footnote>
  <w:footnote w:type="continuationSeparator" w:id="0">
    <w:p w14:paraId="67B86171" w14:textId="77777777" w:rsidR="00A94B46" w:rsidRPr="00EB1BA6" w:rsidRDefault="00A94B46" w:rsidP="00A03885">
      <w:r w:rsidRPr="00EB1BA6">
        <w:continuationSeparator/>
      </w:r>
    </w:p>
  </w:footnote>
  <w:footnote w:type="continuationNotice" w:id="1">
    <w:p w14:paraId="53DD3647" w14:textId="77777777" w:rsidR="00A94B46" w:rsidRDefault="00A94B4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958F4" w14:textId="7027BCF2" w:rsidR="00817827" w:rsidRPr="008A6302" w:rsidRDefault="006468DA" w:rsidP="006468DA">
    <w:pPr>
      <w:pStyle w:val="Header"/>
      <w:rPr>
        <w:i/>
        <w:iCs/>
      </w:rPr>
    </w:pPr>
    <w:r w:rsidRPr="008A6302">
      <w:rPr>
        <w:i/>
        <w:iCs/>
      </w:rPr>
      <w:fldChar w:fldCharType="begin"/>
    </w:r>
    <w:r w:rsidRPr="008A6302">
      <w:rPr>
        <w:i/>
        <w:iCs/>
      </w:rPr>
      <w:instrText xml:space="preserve"> filename \m</w:instrText>
    </w:r>
    <w:r w:rsidR="00E73C57" w:rsidRPr="008A6302">
      <w:rPr>
        <w:i/>
        <w:iCs/>
      </w:rPr>
      <w:instrText>ergeformat \# "###"</w:instrText>
    </w:r>
    <w:r w:rsidRPr="008A6302">
      <w:rPr>
        <w:i/>
        <w:iCs/>
      </w:rPr>
      <w:instrText xml:space="preserve"> </w:instrText>
    </w:r>
    <w:r w:rsidRPr="008A6302">
      <w:rPr>
        <w:i/>
        <w:iCs/>
      </w:rPr>
      <w:fldChar w:fldCharType="separate"/>
    </w:r>
    <w:r w:rsidR="008A6302" w:rsidRPr="008A6302">
      <w:rPr>
        <w:i/>
        <w:iCs/>
      </w:rPr>
      <w:t>879</w:t>
    </w:r>
    <w:r w:rsidRPr="008A6302">
      <w:rPr>
        <w:i/>
        <w:iC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lvl w:ilvl="0">
      <w:numFmt w:val="bullet"/>
      <w:lvlText w:val=""/>
      <w:lvlJc w:val="left"/>
      <w:pPr>
        <w:tabs>
          <w:tab w:val="num" w:pos="643"/>
        </w:tabs>
        <w:ind w:left="643" w:hanging="283"/>
      </w:pPr>
      <w:rPr>
        <w:rFonts w:ascii="Symbol" w:hAnsi="Symbol"/>
      </w:rPr>
    </w:lvl>
  </w:abstractNum>
  <w:abstractNum w:abstractNumId="1" w15:restartNumberingAfterBreak="0">
    <w:nsid w:val="00000002"/>
    <w:multiLevelType w:val="multilevel"/>
    <w:tmpl w:val="000000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01A1424"/>
    <w:multiLevelType w:val="hybridMultilevel"/>
    <w:tmpl w:val="39C6D11E"/>
    <w:lvl w:ilvl="0" w:tplc="4628EB0C">
      <w:start w:val="1"/>
      <w:numFmt w:val="decimal"/>
      <w:lvlText w:val="%1."/>
      <w:lvlJc w:val="left"/>
      <w:pPr>
        <w:ind w:left="1287" w:hanging="360"/>
      </w:pPr>
      <w:rPr>
        <w:b/>
        <w:bCs/>
      </w:rPr>
    </w:lvl>
    <w:lvl w:ilvl="1" w:tplc="00000002">
      <w:start w:val="2"/>
      <w:numFmt w:val="bullet"/>
      <w:lvlText w:val="-"/>
      <w:lvlJc w:val="left"/>
      <w:pPr>
        <w:ind w:left="2007" w:hanging="360"/>
      </w:pPr>
      <w:rPr>
        <w:rFonts w:ascii="Times New Roman" w:hAnsi="Times New Roman"/>
        <w:sz w:val="28"/>
      </w:r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3" w15:restartNumberingAfterBreak="0">
    <w:nsid w:val="03580859"/>
    <w:multiLevelType w:val="multilevel"/>
    <w:tmpl w:val="D80496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6230E66"/>
    <w:multiLevelType w:val="hybridMultilevel"/>
    <w:tmpl w:val="4B6A7E18"/>
    <w:lvl w:ilvl="0" w:tplc="E1109D8E">
      <w:start w:val="4"/>
      <w:numFmt w:val="bullet"/>
      <w:pStyle w:val="Heading1"/>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C595623"/>
    <w:multiLevelType w:val="hybridMultilevel"/>
    <w:tmpl w:val="7B9EBE48"/>
    <w:lvl w:ilvl="0" w:tplc="0F5EE60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0EF32FE0"/>
    <w:multiLevelType w:val="hybridMultilevel"/>
    <w:tmpl w:val="3D3ED310"/>
    <w:lvl w:ilvl="0" w:tplc="2A4633EC">
      <w:start w:val="1"/>
      <w:numFmt w:val="lowerLetter"/>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7" w15:restartNumberingAfterBreak="0">
    <w:nsid w:val="101F2F08"/>
    <w:multiLevelType w:val="hybridMultilevel"/>
    <w:tmpl w:val="A72A7870"/>
    <w:lvl w:ilvl="0" w:tplc="FFFFFFFF">
      <w:start w:val="1"/>
      <w:numFmt w:val="upperRoman"/>
      <w:lvlText w:val="%1."/>
      <w:lvlJc w:val="left"/>
      <w:pPr>
        <w:tabs>
          <w:tab w:val="num" w:pos="567"/>
        </w:tabs>
        <w:ind w:left="284" w:hanging="284"/>
      </w:pPr>
      <w:rPr>
        <w:rFonts w:hint="default"/>
        <w:b/>
      </w:rPr>
    </w:lvl>
    <w:lvl w:ilvl="1" w:tplc="FFFFFFFF">
      <w:start w:val="1"/>
      <w:numFmt w:val="decimal"/>
      <w:lvlText w:val="%2."/>
      <w:lvlJc w:val="left"/>
      <w:pPr>
        <w:tabs>
          <w:tab w:val="num" w:pos="567"/>
        </w:tabs>
        <w:ind w:left="851" w:hanging="284"/>
      </w:pPr>
      <w:rPr>
        <w:rFonts w:hint="default"/>
        <w:b/>
      </w:rPr>
    </w:lvl>
    <w:lvl w:ilvl="2" w:tplc="FFFFFFFF">
      <w:start w:val="1"/>
      <w:numFmt w:val="bullet"/>
      <w:lvlText w:val="-"/>
      <w:lvlJc w:val="left"/>
      <w:pPr>
        <w:tabs>
          <w:tab w:val="num" w:pos="2160"/>
        </w:tabs>
        <w:ind w:left="2160" w:hanging="180"/>
      </w:pPr>
      <w:rPr>
        <w:rFonts w:ascii="Times New Roman" w:hAnsi="Times New Roman" w:cs="Times New Roman" w:hint="default"/>
        <w:b w:val="0"/>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 w15:restartNumberingAfterBreak="0">
    <w:nsid w:val="10926DFC"/>
    <w:multiLevelType w:val="multilevel"/>
    <w:tmpl w:val="8F5E935E"/>
    <w:lvl w:ilvl="0">
      <w:start w:val="1"/>
      <w:numFmt w:val="decimal"/>
      <w:lvlText w:val="%1."/>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0F5313F"/>
    <w:multiLevelType w:val="hybridMultilevel"/>
    <w:tmpl w:val="07BE7660"/>
    <w:lvl w:ilvl="0" w:tplc="B0927A0A">
      <w:start w:val="1"/>
      <w:numFmt w:val="decimal"/>
      <w:lvlText w:val="%1."/>
      <w:lvlJc w:val="left"/>
      <w:pPr>
        <w:tabs>
          <w:tab w:val="num" w:pos="785"/>
        </w:tabs>
        <w:ind w:left="785" w:hanging="425"/>
      </w:pPr>
      <w:rPr>
        <w:rFonts w:hint="default"/>
      </w:rPr>
    </w:lvl>
    <w:lvl w:ilvl="1" w:tplc="04090019" w:tentative="1">
      <w:start w:val="1"/>
      <w:numFmt w:val="lowerLetter"/>
      <w:lvlText w:val="%2."/>
      <w:lvlJc w:val="left"/>
      <w:pPr>
        <w:tabs>
          <w:tab w:val="num" w:pos="1091"/>
        </w:tabs>
        <w:ind w:left="1091" w:hanging="360"/>
      </w:pPr>
    </w:lvl>
    <w:lvl w:ilvl="2" w:tplc="0409001B" w:tentative="1">
      <w:start w:val="1"/>
      <w:numFmt w:val="lowerRoman"/>
      <w:lvlText w:val="%3."/>
      <w:lvlJc w:val="right"/>
      <w:pPr>
        <w:tabs>
          <w:tab w:val="num" w:pos="1811"/>
        </w:tabs>
        <w:ind w:left="1811" w:hanging="180"/>
      </w:pPr>
    </w:lvl>
    <w:lvl w:ilvl="3" w:tplc="0409000F" w:tentative="1">
      <w:start w:val="1"/>
      <w:numFmt w:val="decimal"/>
      <w:lvlText w:val="%4."/>
      <w:lvlJc w:val="left"/>
      <w:pPr>
        <w:tabs>
          <w:tab w:val="num" w:pos="2531"/>
        </w:tabs>
        <w:ind w:left="2531" w:hanging="360"/>
      </w:pPr>
    </w:lvl>
    <w:lvl w:ilvl="4" w:tplc="04090019" w:tentative="1">
      <w:start w:val="1"/>
      <w:numFmt w:val="lowerLetter"/>
      <w:lvlText w:val="%5."/>
      <w:lvlJc w:val="left"/>
      <w:pPr>
        <w:tabs>
          <w:tab w:val="num" w:pos="3251"/>
        </w:tabs>
        <w:ind w:left="3251" w:hanging="360"/>
      </w:pPr>
    </w:lvl>
    <w:lvl w:ilvl="5" w:tplc="0409001B" w:tentative="1">
      <w:start w:val="1"/>
      <w:numFmt w:val="lowerRoman"/>
      <w:lvlText w:val="%6."/>
      <w:lvlJc w:val="right"/>
      <w:pPr>
        <w:tabs>
          <w:tab w:val="num" w:pos="3971"/>
        </w:tabs>
        <w:ind w:left="3971" w:hanging="180"/>
      </w:pPr>
    </w:lvl>
    <w:lvl w:ilvl="6" w:tplc="0409000F" w:tentative="1">
      <w:start w:val="1"/>
      <w:numFmt w:val="decimal"/>
      <w:lvlText w:val="%7."/>
      <w:lvlJc w:val="left"/>
      <w:pPr>
        <w:tabs>
          <w:tab w:val="num" w:pos="4691"/>
        </w:tabs>
        <w:ind w:left="4691" w:hanging="360"/>
      </w:pPr>
    </w:lvl>
    <w:lvl w:ilvl="7" w:tplc="04090019" w:tentative="1">
      <w:start w:val="1"/>
      <w:numFmt w:val="lowerLetter"/>
      <w:lvlText w:val="%8."/>
      <w:lvlJc w:val="left"/>
      <w:pPr>
        <w:tabs>
          <w:tab w:val="num" w:pos="5411"/>
        </w:tabs>
        <w:ind w:left="5411" w:hanging="360"/>
      </w:pPr>
    </w:lvl>
    <w:lvl w:ilvl="8" w:tplc="0409001B" w:tentative="1">
      <w:start w:val="1"/>
      <w:numFmt w:val="lowerRoman"/>
      <w:lvlText w:val="%9."/>
      <w:lvlJc w:val="right"/>
      <w:pPr>
        <w:tabs>
          <w:tab w:val="num" w:pos="6131"/>
        </w:tabs>
        <w:ind w:left="6131" w:hanging="180"/>
      </w:pPr>
    </w:lvl>
  </w:abstractNum>
  <w:abstractNum w:abstractNumId="10" w15:restartNumberingAfterBreak="0">
    <w:nsid w:val="124A4740"/>
    <w:multiLevelType w:val="hybridMultilevel"/>
    <w:tmpl w:val="A8EE675E"/>
    <w:lvl w:ilvl="0" w:tplc="1BFCFCE6">
      <w:numFmt w:val="bullet"/>
      <w:lvlText w:val="-"/>
      <w:lvlJc w:val="left"/>
      <w:pPr>
        <w:ind w:left="1069" w:hanging="360"/>
      </w:pPr>
      <w:rPr>
        <w:rFonts w:ascii="VNI-Times" w:eastAsia="Times New Roman" w:hAnsi="VNI-Times" w:cs="Times New Roman" w:hint="default"/>
        <w:b w:val="0"/>
        <w:i/>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11" w15:restartNumberingAfterBreak="0">
    <w:nsid w:val="1AE75923"/>
    <w:multiLevelType w:val="hybridMultilevel"/>
    <w:tmpl w:val="ABD6A5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681D84"/>
    <w:multiLevelType w:val="multilevel"/>
    <w:tmpl w:val="2E5AA6D8"/>
    <w:lvl w:ilvl="0">
      <w:start w:val="1"/>
      <w:numFmt w:val="upperRoman"/>
      <w:lvlText w:val="%1."/>
      <w:lvlJc w:val="left"/>
      <w:pPr>
        <w:tabs>
          <w:tab w:val="num" w:pos="1080"/>
        </w:tabs>
        <w:ind w:left="1080" w:hanging="720"/>
      </w:pPr>
      <w:rPr>
        <w:rFonts w:hint="default"/>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1BBA549B"/>
    <w:multiLevelType w:val="multilevel"/>
    <w:tmpl w:val="38D22282"/>
    <w:lvl w:ilvl="0">
      <w:start w:val="1"/>
      <w:numFmt w:val="upperRoman"/>
      <w:lvlText w:val="%1."/>
      <w:lvlJc w:val="left"/>
      <w:pPr>
        <w:tabs>
          <w:tab w:val="num" w:pos="284"/>
        </w:tabs>
        <w:ind w:left="284" w:hanging="284"/>
      </w:pPr>
      <w:rPr>
        <w:rFonts w:hint="default"/>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2206769D"/>
    <w:multiLevelType w:val="multilevel"/>
    <w:tmpl w:val="608E8A6E"/>
    <w:lvl w:ilvl="0">
      <w:start w:val="1"/>
      <w:numFmt w:val="upperRoman"/>
      <w:lvlText w:val="%1."/>
      <w:lvlJc w:val="left"/>
      <w:pPr>
        <w:tabs>
          <w:tab w:val="num" w:pos="567"/>
        </w:tabs>
        <w:ind w:left="284" w:hanging="284"/>
      </w:pPr>
      <w:rPr>
        <w:rFonts w:hint="default"/>
        <w:b/>
      </w:rPr>
    </w:lvl>
    <w:lvl w:ilvl="1">
      <w:start w:val="1"/>
      <w:numFmt w:val="decimal"/>
      <w:lvlText w:val="%2."/>
      <w:lvlJc w:val="left"/>
      <w:pPr>
        <w:tabs>
          <w:tab w:val="num" w:pos="1440"/>
        </w:tabs>
        <w:ind w:left="1440" w:hanging="873"/>
      </w:pPr>
      <w:rPr>
        <w:rFonts w:hint="default"/>
        <w:b/>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285C1ACC"/>
    <w:multiLevelType w:val="hybridMultilevel"/>
    <w:tmpl w:val="6A720A42"/>
    <w:lvl w:ilvl="0" w:tplc="D360C35C">
      <w:start w:val="1"/>
      <w:numFmt w:val="bullet"/>
      <w:lvlText w:val=""/>
      <w:lvlJc w:val="left"/>
      <w:pPr>
        <w:tabs>
          <w:tab w:val="num" w:pos="927"/>
        </w:tabs>
        <w:ind w:left="927" w:hanging="360"/>
      </w:pPr>
      <w:rPr>
        <w:rFonts w:ascii="Symbol" w:hAnsi="Symbol" w:hint="default"/>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16" w15:restartNumberingAfterBreak="0">
    <w:nsid w:val="2A4A0797"/>
    <w:multiLevelType w:val="hybridMultilevel"/>
    <w:tmpl w:val="6F0C778E"/>
    <w:lvl w:ilvl="0" w:tplc="54AE330E">
      <w:start w:val="1"/>
      <w:numFmt w:val="bullet"/>
      <w:lvlText w:val="-"/>
      <w:lvlJc w:val="left"/>
      <w:pPr>
        <w:tabs>
          <w:tab w:val="num" w:pos="927"/>
        </w:tabs>
        <w:ind w:left="927" w:hanging="360"/>
      </w:pPr>
      <w:rPr>
        <w:rFonts w:ascii="Times New Roman" w:eastAsia="Times New Roman" w:hAnsi="Times New Roman" w:cs="Times New Roman" w:hint="default"/>
      </w:rPr>
    </w:lvl>
    <w:lvl w:ilvl="1" w:tplc="042A000B">
      <w:start w:val="1"/>
      <w:numFmt w:val="bullet"/>
      <w:lvlText w:val=""/>
      <w:lvlJc w:val="left"/>
      <w:pPr>
        <w:tabs>
          <w:tab w:val="num" w:pos="1647"/>
        </w:tabs>
        <w:ind w:left="1647" w:hanging="360"/>
      </w:pPr>
      <w:rPr>
        <w:rFonts w:ascii="Wingdings" w:hAnsi="Wingdings"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17" w15:restartNumberingAfterBreak="0">
    <w:nsid w:val="2EED6BAD"/>
    <w:multiLevelType w:val="hybridMultilevel"/>
    <w:tmpl w:val="9D8EF4AC"/>
    <w:lvl w:ilvl="0" w:tplc="0FDA5B1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046F2B"/>
    <w:multiLevelType w:val="hybridMultilevel"/>
    <w:tmpl w:val="35FED8DE"/>
    <w:lvl w:ilvl="0" w:tplc="EA7058A4">
      <w:start w:val="1"/>
      <w:numFmt w:val="bullet"/>
      <w:lvlText w:val="-"/>
      <w:lvlJc w:val="left"/>
      <w:pPr>
        <w:ind w:left="1429" w:hanging="360"/>
      </w:pPr>
      <w:rPr>
        <w:rFonts w:ascii="Courier New" w:hAnsi="Courier New"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19" w15:restartNumberingAfterBreak="0">
    <w:nsid w:val="31136BA3"/>
    <w:multiLevelType w:val="hybridMultilevel"/>
    <w:tmpl w:val="BBF41752"/>
    <w:lvl w:ilvl="0" w:tplc="66F07216">
      <w:start w:val="1"/>
      <w:numFmt w:val="upperRoman"/>
      <w:lvlText w:val="%1."/>
      <w:lvlJc w:val="left"/>
      <w:pPr>
        <w:tabs>
          <w:tab w:val="num" w:pos="567"/>
        </w:tabs>
        <w:ind w:left="284" w:hanging="284"/>
      </w:pPr>
      <w:rPr>
        <w:rFonts w:hint="default"/>
        <w:b/>
      </w:rPr>
    </w:lvl>
    <w:lvl w:ilvl="1" w:tplc="7064320C">
      <w:start w:val="1"/>
      <w:numFmt w:val="decimal"/>
      <w:lvlText w:val="%2."/>
      <w:lvlJc w:val="left"/>
      <w:pPr>
        <w:tabs>
          <w:tab w:val="num" w:pos="567"/>
        </w:tabs>
        <w:ind w:left="851" w:hanging="284"/>
      </w:pPr>
      <w:rPr>
        <w:rFonts w:hint="default"/>
        <w:b/>
      </w:rPr>
    </w:lvl>
    <w:lvl w:ilvl="2" w:tplc="EA7058A4">
      <w:start w:val="1"/>
      <w:numFmt w:val="bullet"/>
      <w:lvlText w:val="-"/>
      <w:lvlJc w:val="left"/>
      <w:pPr>
        <w:tabs>
          <w:tab w:val="num" w:pos="2160"/>
        </w:tabs>
        <w:ind w:left="2160" w:hanging="180"/>
      </w:pPr>
      <w:rPr>
        <w:rFonts w:ascii="Courier New" w:hAnsi="Courier New"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4061628"/>
    <w:multiLevelType w:val="hybridMultilevel"/>
    <w:tmpl w:val="43B047EE"/>
    <w:lvl w:ilvl="0" w:tplc="38D6EA46">
      <w:numFmt w:val="bullet"/>
      <w:lvlText w:val="-"/>
      <w:lvlJc w:val="left"/>
      <w:pPr>
        <w:tabs>
          <w:tab w:val="num" w:pos="964"/>
        </w:tabs>
        <w:ind w:left="964" w:hanging="397"/>
      </w:pPr>
      <w:rPr>
        <w:rFonts w:ascii="Times New Roman" w:eastAsia="Times New Roman" w:hAnsi="Times New Roman" w:cs="Times New Roman" w:hint="default"/>
      </w:rPr>
    </w:lvl>
    <w:lvl w:ilvl="1" w:tplc="D7CA039A">
      <w:numFmt w:val="bullet"/>
      <w:lvlText w:val="-"/>
      <w:lvlJc w:val="left"/>
      <w:pPr>
        <w:tabs>
          <w:tab w:val="num" w:pos="927"/>
        </w:tabs>
        <w:ind w:left="567" w:firstLine="0"/>
      </w:pPr>
      <w:rPr>
        <w:rFonts w:ascii="Times New Roman" w:eastAsia="Times New Roman" w:hAnsi="Times New Roman"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43D5055"/>
    <w:multiLevelType w:val="hybridMultilevel"/>
    <w:tmpl w:val="5F4A3060"/>
    <w:lvl w:ilvl="0" w:tplc="FFFFFFFF">
      <w:start w:val="2"/>
      <w:numFmt w:val="bullet"/>
      <w:lvlText w:val="-"/>
      <w:lvlJc w:val="left"/>
      <w:pPr>
        <w:ind w:left="644" w:hanging="360"/>
      </w:pPr>
      <w:rPr>
        <w:rFonts w:ascii="Times New Roman" w:eastAsia="Times New Roman" w:hAnsi="Times New Roman" w:cs="Times New Roman"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22" w15:restartNumberingAfterBreak="0">
    <w:nsid w:val="356C3D1C"/>
    <w:multiLevelType w:val="hybridMultilevel"/>
    <w:tmpl w:val="4822D4CE"/>
    <w:lvl w:ilvl="0" w:tplc="0409000F">
      <w:start w:val="1"/>
      <w:numFmt w:val="decimal"/>
      <w:lvlText w:val="%1."/>
      <w:lvlJc w:val="left"/>
      <w:pPr>
        <w:tabs>
          <w:tab w:val="num" w:pos="786"/>
        </w:tabs>
        <w:ind w:left="786" w:hanging="360"/>
      </w:pPr>
    </w:lvl>
    <w:lvl w:ilvl="1" w:tplc="04090019" w:tentative="1">
      <w:start w:val="1"/>
      <w:numFmt w:val="lowerLetter"/>
      <w:lvlText w:val="%2."/>
      <w:lvlJc w:val="left"/>
      <w:pPr>
        <w:tabs>
          <w:tab w:val="num" w:pos="1506"/>
        </w:tabs>
        <w:ind w:left="1506" w:hanging="360"/>
      </w:pPr>
    </w:lvl>
    <w:lvl w:ilvl="2" w:tplc="0409001B" w:tentative="1">
      <w:start w:val="1"/>
      <w:numFmt w:val="lowerRoman"/>
      <w:lvlText w:val="%3."/>
      <w:lvlJc w:val="right"/>
      <w:pPr>
        <w:tabs>
          <w:tab w:val="num" w:pos="2226"/>
        </w:tabs>
        <w:ind w:left="2226" w:hanging="180"/>
      </w:pPr>
    </w:lvl>
    <w:lvl w:ilvl="3" w:tplc="0409000F" w:tentative="1">
      <w:start w:val="1"/>
      <w:numFmt w:val="decimal"/>
      <w:lvlText w:val="%4."/>
      <w:lvlJc w:val="left"/>
      <w:pPr>
        <w:tabs>
          <w:tab w:val="num" w:pos="2946"/>
        </w:tabs>
        <w:ind w:left="2946" w:hanging="360"/>
      </w:pPr>
    </w:lvl>
    <w:lvl w:ilvl="4" w:tplc="04090019" w:tentative="1">
      <w:start w:val="1"/>
      <w:numFmt w:val="lowerLetter"/>
      <w:lvlText w:val="%5."/>
      <w:lvlJc w:val="left"/>
      <w:pPr>
        <w:tabs>
          <w:tab w:val="num" w:pos="3666"/>
        </w:tabs>
        <w:ind w:left="3666" w:hanging="360"/>
      </w:pPr>
    </w:lvl>
    <w:lvl w:ilvl="5" w:tplc="0409001B" w:tentative="1">
      <w:start w:val="1"/>
      <w:numFmt w:val="lowerRoman"/>
      <w:lvlText w:val="%6."/>
      <w:lvlJc w:val="right"/>
      <w:pPr>
        <w:tabs>
          <w:tab w:val="num" w:pos="4386"/>
        </w:tabs>
        <w:ind w:left="4386" w:hanging="180"/>
      </w:pPr>
    </w:lvl>
    <w:lvl w:ilvl="6" w:tplc="0409000F" w:tentative="1">
      <w:start w:val="1"/>
      <w:numFmt w:val="decimal"/>
      <w:lvlText w:val="%7."/>
      <w:lvlJc w:val="left"/>
      <w:pPr>
        <w:tabs>
          <w:tab w:val="num" w:pos="5106"/>
        </w:tabs>
        <w:ind w:left="5106" w:hanging="360"/>
      </w:pPr>
    </w:lvl>
    <w:lvl w:ilvl="7" w:tplc="04090019" w:tentative="1">
      <w:start w:val="1"/>
      <w:numFmt w:val="lowerLetter"/>
      <w:lvlText w:val="%8."/>
      <w:lvlJc w:val="left"/>
      <w:pPr>
        <w:tabs>
          <w:tab w:val="num" w:pos="5826"/>
        </w:tabs>
        <w:ind w:left="5826" w:hanging="360"/>
      </w:pPr>
    </w:lvl>
    <w:lvl w:ilvl="8" w:tplc="0409001B" w:tentative="1">
      <w:start w:val="1"/>
      <w:numFmt w:val="lowerRoman"/>
      <w:lvlText w:val="%9."/>
      <w:lvlJc w:val="right"/>
      <w:pPr>
        <w:tabs>
          <w:tab w:val="num" w:pos="6546"/>
        </w:tabs>
        <w:ind w:left="6546" w:hanging="180"/>
      </w:pPr>
    </w:lvl>
  </w:abstractNum>
  <w:abstractNum w:abstractNumId="23" w15:restartNumberingAfterBreak="0">
    <w:nsid w:val="39343F71"/>
    <w:multiLevelType w:val="hybridMultilevel"/>
    <w:tmpl w:val="B7E8F55C"/>
    <w:lvl w:ilvl="0" w:tplc="F8A220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0E723E"/>
    <w:multiLevelType w:val="hybridMultilevel"/>
    <w:tmpl w:val="E92E4942"/>
    <w:lvl w:ilvl="0" w:tplc="D35864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A674769"/>
    <w:multiLevelType w:val="hybridMultilevel"/>
    <w:tmpl w:val="0BF64EF2"/>
    <w:lvl w:ilvl="0" w:tplc="3ADA4BD8">
      <w:numFmt w:val="bullet"/>
      <w:lvlText w:val=""/>
      <w:lvlJc w:val="left"/>
      <w:pPr>
        <w:tabs>
          <w:tab w:val="num" w:pos="927"/>
        </w:tabs>
        <w:ind w:left="927" w:hanging="360"/>
      </w:pPr>
      <w:rPr>
        <w:rFonts w:ascii="Symbol" w:eastAsia="Times New Roman" w:hAnsi="Symbol" w:cs="Times New Roman" w:hint="default"/>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26" w15:restartNumberingAfterBreak="0">
    <w:nsid w:val="3E1D1D28"/>
    <w:multiLevelType w:val="multilevel"/>
    <w:tmpl w:val="C13A692C"/>
    <w:lvl w:ilvl="0">
      <w:start w:val="1"/>
      <w:numFmt w:val="upperRoman"/>
      <w:lvlText w:val="%1."/>
      <w:lvlJc w:val="left"/>
      <w:pPr>
        <w:tabs>
          <w:tab w:val="num" w:pos="567"/>
        </w:tabs>
        <w:ind w:left="284" w:hanging="284"/>
      </w:pPr>
      <w:rPr>
        <w:rFonts w:hint="default"/>
        <w:b/>
      </w:rPr>
    </w:lvl>
    <w:lvl w:ilvl="1">
      <w:start w:val="1"/>
      <w:numFmt w:val="decimal"/>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421C7325"/>
    <w:multiLevelType w:val="hybridMultilevel"/>
    <w:tmpl w:val="AA748DAA"/>
    <w:lvl w:ilvl="0" w:tplc="DFF44DA8">
      <w:start w:val="4"/>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8" w15:restartNumberingAfterBreak="0">
    <w:nsid w:val="46154DD0"/>
    <w:multiLevelType w:val="hybridMultilevel"/>
    <w:tmpl w:val="BC3CBB2A"/>
    <w:lvl w:ilvl="0" w:tplc="4A145A2A">
      <w:start w:val="1"/>
      <w:numFmt w:val="decimal"/>
      <w:lvlText w:val="%1."/>
      <w:lvlJc w:val="righ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6C5360F"/>
    <w:multiLevelType w:val="hybridMultilevel"/>
    <w:tmpl w:val="A72A7870"/>
    <w:lvl w:ilvl="0" w:tplc="FFFFFFFF">
      <w:start w:val="1"/>
      <w:numFmt w:val="upperRoman"/>
      <w:lvlText w:val="%1."/>
      <w:lvlJc w:val="left"/>
      <w:pPr>
        <w:tabs>
          <w:tab w:val="num" w:pos="851"/>
        </w:tabs>
        <w:ind w:left="568" w:hanging="284"/>
      </w:pPr>
      <w:rPr>
        <w:rFonts w:hint="default"/>
        <w:b/>
      </w:rPr>
    </w:lvl>
    <w:lvl w:ilvl="1" w:tplc="FFFFFFFF">
      <w:start w:val="1"/>
      <w:numFmt w:val="decimal"/>
      <w:lvlText w:val="%2."/>
      <w:lvlJc w:val="left"/>
      <w:pPr>
        <w:tabs>
          <w:tab w:val="num" w:pos="851"/>
        </w:tabs>
        <w:ind w:left="1135" w:hanging="284"/>
      </w:pPr>
      <w:rPr>
        <w:rFonts w:hint="default"/>
        <w:b/>
      </w:rPr>
    </w:lvl>
    <w:lvl w:ilvl="2" w:tplc="FFFFFFFF">
      <w:start w:val="1"/>
      <w:numFmt w:val="bullet"/>
      <w:lvlText w:val="-"/>
      <w:lvlJc w:val="left"/>
      <w:pPr>
        <w:tabs>
          <w:tab w:val="num" w:pos="2444"/>
        </w:tabs>
        <w:ind w:left="2444" w:hanging="180"/>
      </w:pPr>
      <w:rPr>
        <w:rFonts w:ascii="Times New Roman" w:hAnsi="Times New Roman" w:cs="Times New Roman" w:hint="default"/>
        <w:b w:val="0"/>
      </w:rPr>
    </w:lvl>
    <w:lvl w:ilvl="3" w:tplc="FFFFFFFF" w:tentative="1">
      <w:start w:val="1"/>
      <w:numFmt w:val="decimal"/>
      <w:lvlText w:val="%4."/>
      <w:lvlJc w:val="left"/>
      <w:pPr>
        <w:tabs>
          <w:tab w:val="num" w:pos="3164"/>
        </w:tabs>
        <w:ind w:left="3164" w:hanging="360"/>
      </w:pPr>
    </w:lvl>
    <w:lvl w:ilvl="4" w:tplc="FFFFFFFF" w:tentative="1">
      <w:start w:val="1"/>
      <w:numFmt w:val="lowerLetter"/>
      <w:lvlText w:val="%5."/>
      <w:lvlJc w:val="left"/>
      <w:pPr>
        <w:tabs>
          <w:tab w:val="num" w:pos="3884"/>
        </w:tabs>
        <w:ind w:left="3884" w:hanging="360"/>
      </w:pPr>
    </w:lvl>
    <w:lvl w:ilvl="5" w:tplc="FFFFFFFF" w:tentative="1">
      <w:start w:val="1"/>
      <w:numFmt w:val="lowerRoman"/>
      <w:lvlText w:val="%6."/>
      <w:lvlJc w:val="right"/>
      <w:pPr>
        <w:tabs>
          <w:tab w:val="num" w:pos="4604"/>
        </w:tabs>
        <w:ind w:left="4604" w:hanging="180"/>
      </w:pPr>
    </w:lvl>
    <w:lvl w:ilvl="6" w:tplc="FFFFFFFF" w:tentative="1">
      <w:start w:val="1"/>
      <w:numFmt w:val="decimal"/>
      <w:lvlText w:val="%7."/>
      <w:lvlJc w:val="left"/>
      <w:pPr>
        <w:tabs>
          <w:tab w:val="num" w:pos="5324"/>
        </w:tabs>
        <w:ind w:left="5324" w:hanging="360"/>
      </w:pPr>
    </w:lvl>
    <w:lvl w:ilvl="7" w:tplc="FFFFFFFF" w:tentative="1">
      <w:start w:val="1"/>
      <w:numFmt w:val="lowerLetter"/>
      <w:lvlText w:val="%8."/>
      <w:lvlJc w:val="left"/>
      <w:pPr>
        <w:tabs>
          <w:tab w:val="num" w:pos="6044"/>
        </w:tabs>
        <w:ind w:left="6044" w:hanging="360"/>
      </w:pPr>
    </w:lvl>
    <w:lvl w:ilvl="8" w:tplc="FFFFFFFF" w:tentative="1">
      <w:start w:val="1"/>
      <w:numFmt w:val="lowerRoman"/>
      <w:lvlText w:val="%9."/>
      <w:lvlJc w:val="right"/>
      <w:pPr>
        <w:tabs>
          <w:tab w:val="num" w:pos="6764"/>
        </w:tabs>
        <w:ind w:left="6764" w:hanging="180"/>
      </w:pPr>
    </w:lvl>
  </w:abstractNum>
  <w:abstractNum w:abstractNumId="30" w15:restartNumberingAfterBreak="0">
    <w:nsid w:val="49383B85"/>
    <w:multiLevelType w:val="multilevel"/>
    <w:tmpl w:val="00AE7132"/>
    <w:lvl w:ilvl="0">
      <w:start w:val="1"/>
      <w:numFmt w:val="bullet"/>
      <w:lvlText w:val="-"/>
      <w:lvlJc w:val="left"/>
      <w:pPr>
        <w:tabs>
          <w:tab w:val="num" w:pos="927"/>
        </w:tabs>
        <w:ind w:left="927" w:hanging="360"/>
      </w:pPr>
      <w:rPr>
        <w:rFonts w:ascii="Times New Roman" w:eastAsia="Times New Roman" w:hAnsi="Times New Roman" w:cs="Times New Roman" w:hint="default"/>
      </w:rPr>
    </w:lvl>
    <w:lvl w:ilvl="1">
      <w:start w:val="1"/>
      <w:numFmt w:val="bullet"/>
      <w:lvlText w:val="o"/>
      <w:lvlJc w:val="left"/>
      <w:pPr>
        <w:tabs>
          <w:tab w:val="num" w:pos="1647"/>
        </w:tabs>
        <w:ind w:left="1647" w:hanging="360"/>
      </w:pPr>
      <w:rPr>
        <w:rFonts w:ascii="Courier New" w:hAnsi="Courier New" w:cs="Courier New" w:hint="default"/>
      </w:rPr>
    </w:lvl>
    <w:lvl w:ilvl="2">
      <w:start w:val="1"/>
      <w:numFmt w:val="bullet"/>
      <w:lvlText w:val=""/>
      <w:lvlJc w:val="left"/>
      <w:pPr>
        <w:tabs>
          <w:tab w:val="num" w:pos="2367"/>
        </w:tabs>
        <w:ind w:left="2367" w:hanging="360"/>
      </w:pPr>
      <w:rPr>
        <w:rFonts w:ascii="Wingdings" w:hAnsi="Wingdings" w:hint="default"/>
      </w:rPr>
    </w:lvl>
    <w:lvl w:ilvl="3">
      <w:start w:val="1"/>
      <w:numFmt w:val="bullet"/>
      <w:lvlText w:val=""/>
      <w:lvlJc w:val="left"/>
      <w:pPr>
        <w:tabs>
          <w:tab w:val="num" w:pos="3087"/>
        </w:tabs>
        <w:ind w:left="3087" w:hanging="360"/>
      </w:pPr>
      <w:rPr>
        <w:rFonts w:ascii="Symbol" w:hAnsi="Symbol" w:hint="default"/>
      </w:rPr>
    </w:lvl>
    <w:lvl w:ilvl="4">
      <w:start w:val="1"/>
      <w:numFmt w:val="bullet"/>
      <w:lvlText w:val="o"/>
      <w:lvlJc w:val="left"/>
      <w:pPr>
        <w:tabs>
          <w:tab w:val="num" w:pos="3807"/>
        </w:tabs>
        <w:ind w:left="3807" w:hanging="360"/>
      </w:pPr>
      <w:rPr>
        <w:rFonts w:ascii="Courier New" w:hAnsi="Courier New" w:cs="Courier New" w:hint="default"/>
      </w:rPr>
    </w:lvl>
    <w:lvl w:ilvl="5">
      <w:start w:val="1"/>
      <w:numFmt w:val="bullet"/>
      <w:lvlText w:val=""/>
      <w:lvlJc w:val="left"/>
      <w:pPr>
        <w:tabs>
          <w:tab w:val="num" w:pos="4527"/>
        </w:tabs>
        <w:ind w:left="4527" w:hanging="360"/>
      </w:pPr>
      <w:rPr>
        <w:rFonts w:ascii="Wingdings" w:hAnsi="Wingdings" w:hint="default"/>
      </w:rPr>
    </w:lvl>
    <w:lvl w:ilvl="6">
      <w:start w:val="1"/>
      <w:numFmt w:val="bullet"/>
      <w:lvlText w:val=""/>
      <w:lvlJc w:val="left"/>
      <w:pPr>
        <w:tabs>
          <w:tab w:val="num" w:pos="5247"/>
        </w:tabs>
        <w:ind w:left="5247" w:hanging="360"/>
      </w:pPr>
      <w:rPr>
        <w:rFonts w:ascii="Symbol" w:hAnsi="Symbol" w:hint="default"/>
      </w:rPr>
    </w:lvl>
    <w:lvl w:ilvl="7">
      <w:start w:val="1"/>
      <w:numFmt w:val="bullet"/>
      <w:lvlText w:val="o"/>
      <w:lvlJc w:val="left"/>
      <w:pPr>
        <w:tabs>
          <w:tab w:val="num" w:pos="5967"/>
        </w:tabs>
        <w:ind w:left="5967" w:hanging="360"/>
      </w:pPr>
      <w:rPr>
        <w:rFonts w:ascii="Courier New" w:hAnsi="Courier New" w:cs="Courier New" w:hint="default"/>
      </w:rPr>
    </w:lvl>
    <w:lvl w:ilvl="8">
      <w:start w:val="1"/>
      <w:numFmt w:val="bullet"/>
      <w:lvlText w:val=""/>
      <w:lvlJc w:val="left"/>
      <w:pPr>
        <w:tabs>
          <w:tab w:val="num" w:pos="6687"/>
        </w:tabs>
        <w:ind w:left="6687" w:hanging="360"/>
      </w:pPr>
      <w:rPr>
        <w:rFonts w:ascii="Wingdings" w:hAnsi="Wingdings" w:hint="default"/>
      </w:rPr>
    </w:lvl>
  </w:abstractNum>
  <w:abstractNum w:abstractNumId="31" w15:restartNumberingAfterBreak="0">
    <w:nsid w:val="4A6B1E39"/>
    <w:multiLevelType w:val="hybridMultilevel"/>
    <w:tmpl w:val="A72A7870"/>
    <w:lvl w:ilvl="0" w:tplc="66F07216">
      <w:start w:val="1"/>
      <w:numFmt w:val="upperRoman"/>
      <w:lvlText w:val="%1."/>
      <w:lvlJc w:val="left"/>
      <w:pPr>
        <w:tabs>
          <w:tab w:val="num" w:pos="567"/>
        </w:tabs>
        <w:ind w:left="284" w:hanging="284"/>
      </w:pPr>
      <w:rPr>
        <w:rFonts w:hint="default"/>
        <w:b/>
      </w:rPr>
    </w:lvl>
    <w:lvl w:ilvl="1" w:tplc="7064320C">
      <w:start w:val="1"/>
      <w:numFmt w:val="decimal"/>
      <w:lvlText w:val="%2."/>
      <w:lvlJc w:val="left"/>
      <w:pPr>
        <w:tabs>
          <w:tab w:val="num" w:pos="567"/>
        </w:tabs>
        <w:ind w:left="851" w:hanging="284"/>
      </w:pPr>
      <w:rPr>
        <w:rFonts w:hint="default"/>
        <w:b/>
      </w:rPr>
    </w:lvl>
    <w:lvl w:ilvl="2" w:tplc="FC4C7918">
      <w:start w:val="1"/>
      <w:numFmt w:val="bullet"/>
      <w:lvlText w:val="-"/>
      <w:lvlJc w:val="left"/>
      <w:pPr>
        <w:tabs>
          <w:tab w:val="num" w:pos="2160"/>
        </w:tabs>
        <w:ind w:left="2160" w:hanging="180"/>
      </w:pPr>
      <w:rPr>
        <w:rFonts w:ascii="Times New Roman" w:hAnsi="Times New Roman" w:cs="Times New Roman" w:hint="default"/>
        <w:b w:val="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4E4F65BF"/>
    <w:multiLevelType w:val="multilevel"/>
    <w:tmpl w:val="1326E760"/>
    <w:lvl w:ilvl="0">
      <w:start w:val="1"/>
      <w:numFmt w:val="upperRoman"/>
      <w:lvlText w:val="%1."/>
      <w:lvlJc w:val="left"/>
      <w:pPr>
        <w:tabs>
          <w:tab w:val="num" w:pos="284"/>
        </w:tabs>
        <w:ind w:left="284" w:hanging="284"/>
      </w:pPr>
      <w:rPr>
        <w:rFonts w:hint="default"/>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4F040A71"/>
    <w:multiLevelType w:val="hybridMultilevel"/>
    <w:tmpl w:val="C51A1B40"/>
    <w:lvl w:ilvl="0" w:tplc="D800379A">
      <w:start w:val="1"/>
      <w:numFmt w:val="decimal"/>
      <w:lvlText w:val="%1."/>
      <w:lvlJc w:val="left"/>
      <w:pPr>
        <w:tabs>
          <w:tab w:val="num" w:pos="786"/>
        </w:tabs>
        <w:ind w:left="786" w:hanging="360"/>
      </w:pPr>
      <w:rPr>
        <w:rFonts w:hint="default"/>
        <w:b w:val="0"/>
        <w:bCs w:val="0"/>
        <w:i w:val="0"/>
      </w:rPr>
    </w:lvl>
    <w:lvl w:ilvl="1" w:tplc="FFFFFFFF" w:tentative="1">
      <w:start w:val="1"/>
      <w:numFmt w:val="lowerLetter"/>
      <w:lvlText w:val="%2."/>
      <w:lvlJc w:val="left"/>
      <w:pPr>
        <w:tabs>
          <w:tab w:val="num" w:pos="1506"/>
        </w:tabs>
        <w:ind w:left="1506" w:hanging="360"/>
      </w:pPr>
    </w:lvl>
    <w:lvl w:ilvl="2" w:tplc="FFFFFFFF" w:tentative="1">
      <w:start w:val="1"/>
      <w:numFmt w:val="lowerRoman"/>
      <w:lvlText w:val="%3."/>
      <w:lvlJc w:val="right"/>
      <w:pPr>
        <w:tabs>
          <w:tab w:val="num" w:pos="2226"/>
        </w:tabs>
        <w:ind w:left="2226" w:hanging="180"/>
      </w:pPr>
    </w:lvl>
    <w:lvl w:ilvl="3" w:tplc="FFFFFFFF" w:tentative="1">
      <w:start w:val="1"/>
      <w:numFmt w:val="decimal"/>
      <w:lvlText w:val="%4."/>
      <w:lvlJc w:val="left"/>
      <w:pPr>
        <w:tabs>
          <w:tab w:val="num" w:pos="2946"/>
        </w:tabs>
        <w:ind w:left="2946" w:hanging="360"/>
      </w:pPr>
    </w:lvl>
    <w:lvl w:ilvl="4" w:tplc="FFFFFFFF" w:tentative="1">
      <w:start w:val="1"/>
      <w:numFmt w:val="lowerLetter"/>
      <w:lvlText w:val="%5."/>
      <w:lvlJc w:val="left"/>
      <w:pPr>
        <w:tabs>
          <w:tab w:val="num" w:pos="3666"/>
        </w:tabs>
        <w:ind w:left="3666" w:hanging="360"/>
      </w:pPr>
    </w:lvl>
    <w:lvl w:ilvl="5" w:tplc="FFFFFFFF" w:tentative="1">
      <w:start w:val="1"/>
      <w:numFmt w:val="lowerRoman"/>
      <w:lvlText w:val="%6."/>
      <w:lvlJc w:val="right"/>
      <w:pPr>
        <w:tabs>
          <w:tab w:val="num" w:pos="4386"/>
        </w:tabs>
        <w:ind w:left="4386" w:hanging="180"/>
      </w:pPr>
    </w:lvl>
    <w:lvl w:ilvl="6" w:tplc="FFFFFFFF" w:tentative="1">
      <w:start w:val="1"/>
      <w:numFmt w:val="decimal"/>
      <w:lvlText w:val="%7."/>
      <w:lvlJc w:val="left"/>
      <w:pPr>
        <w:tabs>
          <w:tab w:val="num" w:pos="5106"/>
        </w:tabs>
        <w:ind w:left="5106" w:hanging="360"/>
      </w:pPr>
    </w:lvl>
    <w:lvl w:ilvl="7" w:tplc="FFFFFFFF" w:tentative="1">
      <w:start w:val="1"/>
      <w:numFmt w:val="lowerLetter"/>
      <w:lvlText w:val="%8."/>
      <w:lvlJc w:val="left"/>
      <w:pPr>
        <w:tabs>
          <w:tab w:val="num" w:pos="5826"/>
        </w:tabs>
        <w:ind w:left="5826" w:hanging="360"/>
      </w:pPr>
    </w:lvl>
    <w:lvl w:ilvl="8" w:tplc="FFFFFFFF" w:tentative="1">
      <w:start w:val="1"/>
      <w:numFmt w:val="lowerRoman"/>
      <w:lvlText w:val="%9."/>
      <w:lvlJc w:val="right"/>
      <w:pPr>
        <w:tabs>
          <w:tab w:val="num" w:pos="6546"/>
        </w:tabs>
        <w:ind w:left="6546" w:hanging="180"/>
      </w:pPr>
    </w:lvl>
  </w:abstractNum>
  <w:abstractNum w:abstractNumId="34" w15:restartNumberingAfterBreak="0">
    <w:nsid w:val="4FFD5C39"/>
    <w:multiLevelType w:val="multilevel"/>
    <w:tmpl w:val="8D5C9D94"/>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1D81FAA"/>
    <w:multiLevelType w:val="hybridMultilevel"/>
    <w:tmpl w:val="EE84BFCC"/>
    <w:lvl w:ilvl="0" w:tplc="F8A220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368024C"/>
    <w:multiLevelType w:val="hybridMultilevel"/>
    <w:tmpl w:val="BB287C5E"/>
    <w:lvl w:ilvl="0" w:tplc="4A145A2A">
      <w:start w:val="1"/>
      <w:numFmt w:val="decimal"/>
      <w:lvlText w:val="%1."/>
      <w:lvlJc w:val="righ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82B387C"/>
    <w:multiLevelType w:val="multilevel"/>
    <w:tmpl w:val="E9529E6E"/>
    <w:lvl w:ilvl="0">
      <w:start w:val="1"/>
      <w:numFmt w:val="decimal"/>
      <w:lvlText w:val="%1."/>
      <w:lvlJc w:val="left"/>
      <w:pPr>
        <w:ind w:left="720" w:hanging="360"/>
      </w:pPr>
      <w:rPr>
        <w:rFonts w:hint="default"/>
        <w:b/>
      </w:rPr>
    </w:lvl>
    <w:lvl w:ilvl="1">
      <w:start w:val="1"/>
      <w:numFmt w:val="decimal"/>
      <w:isLgl/>
      <w:lvlText w:val="%1.%2"/>
      <w:lvlJc w:val="left"/>
      <w:pPr>
        <w:ind w:left="1022" w:hanging="360"/>
      </w:pPr>
      <w:rPr>
        <w:rFonts w:hint="default"/>
      </w:rPr>
    </w:lvl>
    <w:lvl w:ilvl="2">
      <w:start w:val="1"/>
      <w:numFmt w:val="decimal"/>
      <w:isLgl/>
      <w:lvlText w:val="%1.%2.%3"/>
      <w:lvlJc w:val="left"/>
      <w:pPr>
        <w:ind w:left="1684" w:hanging="720"/>
      </w:pPr>
      <w:rPr>
        <w:rFonts w:hint="default"/>
      </w:rPr>
    </w:lvl>
    <w:lvl w:ilvl="3">
      <w:start w:val="1"/>
      <w:numFmt w:val="decimal"/>
      <w:isLgl/>
      <w:lvlText w:val="%1.%2.%3.%4"/>
      <w:lvlJc w:val="left"/>
      <w:pPr>
        <w:ind w:left="1986" w:hanging="720"/>
      </w:pPr>
      <w:rPr>
        <w:rFonts w:hint="default"/>
      </w:rPr>
    </w:lvl>
    <w:lvl w:ilvl="4">
      <w:start w:val="1"/>
      <w:numFmt w:val="decimal"/>
      <w:isLgl/>
      <w:lvlText w:val="%1.%2.%3.%4.%5"/>
      <w:lvlJc w:val="left"/>
      <w:pPr>
        <w:ind w:left="2648" w:hanging="1080"/>
      </w:pPr>
      <w:rPr>
        <w:rFonts w:hint="default"/>
      </w:rPr>
    </w:lvl>
    <w:lvl w:ilvl="5">
      <w:start w:val="1"/>
      <w:numFmt w:val="decimal"/>
      <w:isLgl/>
      <w:lvlText w:val="%1.%2.%3.%4.%5.%6"/>
      <w:lvlJc w:val="left"/>
      <w:pPr>
        <w:ind w:left="2950" w:hanging="1080"/>
      </w:pPr>
      <w:rPr>
        <w:rFonts w:hint="default"/>
      </w:rPr>
    </w:lvl>
    <w:lvl w:ilvl="6">
      <w:start w:val="1"/>
      <w:numFmt w:val="decimal"/>
      <w:isLgl/>
      <w:lvlText w:val="%1.%2.%3.%4.%5.%6.%7"/>
      <w:lvlJc w:val="left"/>
      <w:pPr>
        <w:ind w:left="3612" w:hanging="1440"/>
      </w:pPr>
      <w:rPr>
        <w:rFonts w:hint="default"/>
      </w:rPr>
    </w:lvl>
    <w:lvl w:ilvl="7">
      <w:start w:val="1"/>
      <w:numFmt w:val="decimal"/>
      <w:isLgl/>
      <w:lvlText w:val="%1.%2.%3.%4.%5.%6.%7.%8"/>
      <w:lvlJc w:val="left"/>
      <w:pPr>
        <w:ind w:left="3914" w:hanging="1440"/>
      </w:pPr>
      <w:rPr>
        <w:rFonts w:hint="default"/>
      </w:rPr>
    </w:lvl>
    <w:lvl w:ilvl="8">
      <w:start w:val="1"/>
      <w:numFmt w:val="decimal"/>
      <w:isLgl/>
      <w:lvlText w:val="%1.%2.%3.%4.%5.%6.%7.%8.%9"/>
      <w:lvlJc w:val="left"/>
      <w:pPr>
        <w:ind w:left="4576" w:hanging="1800"/>
      </w:pPr>
      <w:rPr>
        <w:rFonts w:hint="default"/>
      </w:rPr>
    </w:lvl>
  </w:abstractNum>
  <w:abstractNum w:abstractNumId="38" w15:restartNumberingAfterBreak="0">
    <w:nsid w:val="5AF666DA"/>
    <w:multiLevelType w:val="hybridMultilevel"/>
    <w:tmpl w:val="8F66E0E4"/>
    <w:lvl w:ilvl="0" w:tplc="407C605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46E2D22"/>
    <w:multiLevelType w:val="multilevel"/>
    <w:tmpl w:val="00AE7132"/>
    <w:lvl w:ilvl="0">
      <w:start w:val="1"/>
      <w:numFmt w:val="bullet"/>
      <w:lvlText w:val="-"/>
      <w:lvlJc w:val="left"/>
      <w:pPr>
        <w:tabs>
          <w:tab w:val="num" w:pos="927"/>
        </w:tabs>
        <w:ind w:left="927" w:hanging="360"/>
      </w:pPr>
      <w:rPr>
        <w:rFonts w:ascii="Times New Roman" w:eastAsia="Times New Roman" w:hAnsi="Times New Roman" w:cs="Times New Roman" w:hint="default"/>
      </w:rPr>
    </w:lvl>
    <w:lvl w:ilvl="1">
      <w:start w:val="1"/>
      <w:numFmt w:val="bullet"/>
      <w:lvlText w:val="o"/>
      <w:lvlJc w:val="left"/>
      <w:pPr>
        <w:tabs>
          <w:tab w:val="num" w:pos="1647"/>
        </w:tabs>
        <w:ind w:left="1647" w:hanging="360"/>
      </w:pPr>
      <w:rPr>
        <w:rFonts w:ascii="Courier New" w:hAnsi="Courier New" w:cs="Courier New" w:hint="default"/>
      </w:rPr>
    </w:lvl>
    <w:lvl w:ilvl="2">
      <w:start w:val="1"/>
      <w:numFmt w:val="bullet"/>
      <w:lvlText w:val=""/>
      <w:lvlJc w:val="left"/>
      <w:pPr>
        <w:tabs>
          <w:tab w:val="num" w:pos="2367"/>
        </w:tabs>
        <w:ind w:left="2367" w:hanging="360"/>
      </w:pPr>
      <w:rPr>
        <w:rFonts w:ascii="Wingdings" w:hAnsi="Wingdings" w:hint="default"/>
      </w:rPr>
    </w:lvl>
    <w:lvl w:ilvl="3">
      <w:start w:val="1"/>
      <w:numFmt w:val="bullet"/>
      <w:lvlText w:val=""/>
      <w:lvlJc w:val="left"/>
      <w:pPr>
        <w:tabs>
          <w:tab w:val="num" w:pos="3087"/>
        </w:tabs>
        <w:ind w:left="3087" w:hanging="360"/>
      </w:pPr>
      <w:rPr>
        <w:rFonts w:ascii="Symbol" w:hAnsi="Symbol" w:hint="default"/>
      </w:rPr>
    </w:lvl>
    <w:lvl w:ilvl="4">
      <w:start w:val="1"/>
      <w:numFmt w:val="bullet"/>
      <w:lvlText w:val="o"/>
      <w:lvlJc w:val="left"/>
      <w:pPr>
        <w:tabs>
          <w:tab w:val="num" w:pos="3807"/>
        </w:tabs>
        <w:ind w:left="3807" w:hanging="360"/>
      </w:pPr>
      <w:rPr>
        <w:rFonts w:ascii="Courier New" w:hAnsi="Courier New" w:cs="Courier New" w:hint="default"/>
      </w:rPr>
    </w:lvl>
    <w:lvl w:ilvl="5">
      <w:start w:val="1"/>
      <w:numFmt w:val="bullet"/>
      <w:lvlText w:val=""/>
      <w:lvlJc w:val="left"/>
      <w:pPr>
        <w:tabs>
          <w:tab w:val="num" w:pos="4527"/>
        </w:tabs>
        <w:ind w:left="4527" w:hanging="360"/>
      </w:pPr>
      <w:rPr>
        <w:rFonts w:ascii="Wingdings" w:hAnsi="Wingdings" w:hint="default"/>
      </w:rPr>
    </w:lvl>
    <w:lvl w:ilvl="6">
      <w:start w:val="1"/>
      <w:numFmt w:val="bullet"/>
      <w:lvlText w:val=""/>
      <w:lvlJc w:val="left"/>
      <w:pPr>
        <w:tabs>
          <w:tab w:val="num" w:pos="5247"/>
        </w:tabs>
        <w:ind w:left="5247" w:hanging="360"/>
      </w:pPr>
      <w:rPr>
        <w:rFonts w:ascii="Symbol" w:hAnsi="Symbol" w:hint="default"/>
      </w:rPr>
    </w:lvl>
    <w:lvl w:ilvl="7">
      <w:start w:val="1"/>
      <w:numFmt w:val="bullet"/>
      <w:lvlText w:val="o"/>
      <w:lvlJc w:val="left"/>
      <w:pPr>
        <w:tabs>
          <w:tab w:val="num" w:pos="5967"/>
        </w:tabs>
        <w:ind w:left="5967" w:hanging="360"/>
      </w:pPr>
      <w:rPr>
        <w:rFonts w:ascii="Courier New" w:hAnsi="Courier New" w:cs="Courier New" w:hint="default"/>
      </w:rPr>
    </w:lvl>
    <w:lvl w:ilvl="8">
      <w:start w:val="1"/>
      <w:numFmt w:val="bullet"/>
      <w:lvlText w:val=""/>
      <w:lvlJc w:val="left"/>
      <w:pPr>
        <w:tabs>
          <w:tab w:val="num" w:pos="6687"/>
        </w:tabs>
        <w:ind w:left="6687" w:hanging="360"/>
      </w:pPr>
      <w:rPr>
        <w:rFonts w:ascii="Wingdings" w:hAnsi="Wingdings" w:hint="default"/>
      </w:rPr>
    </w:lvl>
  </w:abstractNum>
  <w:abstractNum w:abstractNumId="40" w15:restartNumberingAfterBreak="0">
    <w:nsid w:val="701518E3"/>
    <w:multiLevelType w:val="hybridMultilevel"/>
    <w:tmpl w:val="5F4A3060"/>
    <w:lvl w:ilvl="0" w:tplc="CB1A2CE2">
      <w:start w:val="2"/>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1" w15:restartNumberingAfterBreak="0">
    <w:nsid w:val="725F0012"/>
    <w:multiLevelType w:val="hybridMultilevel"/>
    <w:tmpl w:val="0B700508"/>
    <w:lvl w:ilvl="0" w:tplc="1494D5F8">
      <w:numFmt w:val="bullet"/>
      <w:lvlText w:val="-"/>
      <w:lvlJc w:val="left"/>
      <w:pPr>
        <w:ind w:left="720" w:hanging="360"/>
      </w:pPr>
      <w:rPr>
        <w:rFonts w:ascii="VNI-Times" w:eastAsia="Times New Roman" w:hAnsi="VNI-Time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76403B9"/>
    <w:multiLevelType w:val="multilevel"/>
    <w:tmpl w:val="4822D4CE"/>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num w:numId="1" w16cid:durableId="2137402964">
    <w:abstractNumId w:val="0"/>
  </w:num>
  <w:num w:numId="2" w16cid:durableId="1674797326">
    <w:abstractNumId w:val="1"/>
  </w:num>
  <w:num w:numId="3" w16cid:durableId="560218031">
    <w:abstractNumId w:val="31"/>
  </w:num>
  <w:num w:numId="4" w16cid:durableId="1587155014">
    <w:abstractNumId w:val="12"/>
  </w:num>
  <w:num w:numId="5" w16cid:durableId="1132020864">
    <w:abstractNumId w:val="32"/>
  </w:num>
  <w:num w:numId="6" w16cid:durableId="515995904">
    <w:abstractNumId w:val="13"/>
  </w:num>
  <w:num w:numId="7" w16cid:durableId="1966426461">
    <w:abstractNumId w:val="9"/>
  </w:num>
  <w:num w:numId="8" w16cid:durableId="1094277262">
    <w:abstractNumId w:val="26"/>
  </w:num>
  <w:num w:numId="9" w16cid:durableId="916939246">
    <w:abstractNumId w:val="14"/>
  </w:num>
  <w:num w:numId="10" w16cid:durableId="1602372237">
    <w:abstractNumId w:val="16"/>
  </w:num>
  <w:num w:numId="11" w16cid:durableId="615867389">
    <w:abstractNumId w:val="39"/>
  </w:num>
  <w:num w:numId="12" w16cid:durableId="1972010039">
    <w:abstractNumId w:val="6"/>
  </w:num>
  <w:num w:numId="13" w16cid:durableId="1130171611">
    <w:abstractNumId w:val="20"/>
  </w:num>
  <w:num w:numId="14" w16cid:durableId="470366818">
    <w:abstractNumId w:val="11"/>
  </w:num>
  <w:num w:numId="15" w16cid:durableId="703361011">
    <w:abstractNumId w:val="22"/>
  </w:num>
  <w:num w:numId="16" w16cid:durableId="886717726">
    <w:abstractNumId w:val="30"/>
  </w:num>
  <w:num w:numId="17" w16cid:durableId="1903442736">
    <w:abstractNumId w:val="15"/>
  </w:num>
  <w:num w:numId="18" w16cid:durableId="1132022843">
    <w:abstractNumId w:val="42"/>
  </w:num>
  <w:num w:numId="19" w16cid:durableId="1169709437">
    <w:abstractNumId w:val="25"/>
  </w:num>
  <w:num w:numId="20" w16cid:durableId="917011975">
    <w:abstractNumId w:val="18"/>
  </w:num>
  <w:num w:numId="21" w16cid:durableId="1332878485">
    <w:abstractNumId w:val="10"/>
  </w:num>
  <w:num w:numId="22" w16cid:durableId="1336835708">
    <w:abstractNumId w:val="19"/>
  </w:num>
  <w:num w:numId="23" w16cid:durableId="571693559">
    <w:abstractNumId w:val="41"/>
  </w:num>
  <w:num w:numId="24" w16cid:durableId="1190340767">
    <w:abstractNumId w:val="17"/>
  </w:num>
  <w:num w:numId="25" w16cid:durableId="236207260">
    <w:abstractNumId w:val="7"/>
  </w:num>
  <w:num w:numId="26" w16cid:durableId="537400003">
    <w:abstractNumId w:val="29"/>
  </w:num>
  <w:num w:numId="27" w16cid:durableId="1305424619">
    <w:abstractNumId w:val="33"/>
  </w:num>
  <w:num w:numId="28" w16cid:durableId="528685915">
    <w:abstractNumId w:val="3"/>
  </w:num>
  <w:num w:numId="29" w16cid:durableId="1520847489">
    <w:abstractNumId w:val="8"/>
  </w:num>
  <w:num w:numId="30" w16cid:durableId="131946946">
    <w:abstractNumId w:val="34"/>
  </w:num>
  <w:num w:numId="31" w16cid:durableId="757793101">
    <w:abstractNumId w:val="2"/>
  </w:num>
  <w:num w:numId="32" w16cid:durableId="1462843687">
    <w:abstractNumId w:val="38"/>
  </w:num>
  <w:num w:numId="33" w16cid:durableId="113327815">
    <w:abstractNumId w:val="40"/>
  </w:num>
  <w:num w:numId="34" w16cid:durableId="179512253">
    <w:abstractNumId w:val="27"/>
  </w:num>
  <w:num w:numId="35" w16cid:durableId="1100025777">
    <w:abstractNumId w:val="4"/>
  </w:num>
  <w:num w:numId="36" w16cid:durableId="909194669">
    <w:abstractNumId w:val="37"/>
  </w:num>
  <w:num w:numId="37" w16cid:durableId="777212212">
    <w:abstractNumId w:val="5"/>
  </w:num>
  <w:num w:numId="38" w16cid:durableId="448203772">
    <w:abstractNumId w:val="21"/>
  </w:num>
  <w:num w:numId="39" w16cid:durableId="1917206473">
    <w:abstractNumId w:val="23"/>
  </w:num>
  <w:num w:numId="40" w16cid:durableId="167209505">
    <w:abstractNumId w:val="35"/>
  </w:num>
  <w:num w:numId="41" w16cid:durableId="1116096321">
    <w:abstractNumId w:val="36"/>
  </w:num>
  <w:num w:numId="42" w16cid:durableId="2076312300">
    <w:abstractNumId w:val="28"/>
  </w:num>
  <w:num w:numId="43" w16cid:durableId="182527185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3"/>
  <w:embedSystemFonts/>
  <w:formsDesig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pos w:val="beneathText"/>
    <w:footnote w:id="-1"/>
    <w:footnote w:id="0"/>
    <w:footnote w:id="1"/>
  </w:footnotePr>
  <w:endnotePr>
    <w:endnote w:id="-1"/>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2C7"/>
    <w:rsid w:val="0000005A"/>
    <w:rsid w:val="00001DB6"/>
    <w:rsid w:val="00003E4A"/>
    <w:rsid w:val="00020106"/>
    <w:rsid w:val="00020787"/>
    <w:rsid w:val="00023A2C"/>
    <w:rsid w:val="0002604C"/>
    <w:rsid w:val="0003277A"/>
    <w:rsid w:val="00034CE7"/>
    <w:rsid w:val="00044F28"/>
    <w:rsid w:val="000454AF"/>
    <w:rsid w:val="000504CE"/>
    <w:rsid w:val="00053884"/>
    <w:rsid w:val="00054E1D"/>
    <w:rsid w:val="00055B9D"/>
    <w:rsid w:val="00061509"/>
    <w:rsid w:val="000617FB"/>
    <w:rsid w:val="0006707C"/>
    <w:rsid w:val="00072994"/>
    <w:rsid w:val="00073235"/>
    <w:rsid w:val="0007519D"/>
    <w:rsid w:val="00075314"/>
    <w:rsid w:val="00075EC4"/>
    <w:rsid w:val="0008363D"/>
    <w:rsid w:val="00086613"/>
    <w:rsid w:val="00092BA4"/>
    <w:rsid w:val="00095F0D"/>
    <w:rsid w:val="00096358"/>
    <w:rsid w:val="000A5484"/>
    <w:rsid w:val="000A7AFB"/>
    <w:rsid w:val="000B3478"/>
    <w:rsid w:val="000B501C"/>
    <w:rsid w:val="000B58D9"/>
    <w:rsid w:val="000B76F3"/>
    <w:rsid w:val="000C1274"/>
    <w:rsid w:val="000C2E0C"/>
    <w:rsid w:val="000C4705"/>
    <w:rsid w:val="000C4ACB"/>
    <w:rsid w:val="000D1189"/>
    <w:rsid w:val="000D2C33"/>
    <w:rsid w:val="000D2D53"/>
    <w:rsid w:val="000D5173"/>
    <w:rsid w:val="000D61E5"/>
    <w:rsid w:val="000E045E"/>
    <w:rsid w:val="000E2512"/>
    <w:rsid w:val="000E74E5"/>
    <w:rsid w:val="000F10B4"/>
    <w:rsid w:val="000F296E"/>
    <w:rsid w:val="000F3884"/>
    <w:rsid w:val="001008FF"/>
    <w:rsid w:val="0010774A"/>
    <w:rsid w:val="00113052"/>
    <w:rsid w:val="00113AAB"/>
    <w:rsid w:val="00120623"/>
    <w:rsid w:val="001221D9"/>
    <w:rsid w:val="0012326F"/>
    <w:rsid w:val="00124F62"/>
    <w:rsid w:val="00125079"/>
    <w:rsid w:val="001266A6"/>
    <w:rsid w:val="00126C22"/>
    <w:rsid w:val="001303C9"/>
    <w:rsid w:val="00132D46"/>
    <w:rsid w:val="0013581B"/>
    <w:rsid w:val="00137871"/>
    <w:rsid w:val="00137FB0"/>
    <w:rsid w:val="00140D33"/>
    <w:rsid w:val="0014170A"/>
    <w:rsid w:val="00150907"/>
    <w:rsid w:val="00150D9A"/>
    <w:rsid w:val="00157C00"/>
    <w:rsid w:val="0016007C"/>
    <w:rsid w:val="001614CB"/>
    <w:rsid w:val="00166BA2"/>
    <w:rsid w:val="00171589"/>
    <w:rsid w:val="00171A57"/>
    <w:rsid w:val="00171DAE"/>
    <w:rsid w:val="00183610"/>
    <w:rsid w:val="00184BD1"/>
    <w:rsid w:val="001853EC"/>
    <w:rsid w:val="001A31C1"/>
    <w:rsid w:val="001A7026"/>
    <w:rsid w:val="001B421F"/>
    <w:rsid w:val="001B5F8F"/>
    <w:rsid w:val="001B633F"/>
    <w:rsid w:val="001C029E"/>
    <w:rsid w:val="001C2A3D"/>
    <w:rsid w:val="001C607E"/>
    <w:rsid w:val="001D3758"/>
    <w:rsid w:val="001D5B7B"/>
    <w:rsid w:val="001D5E75"/>
    <w:rsid w:val="001E28E3"/>
    <w:rsid w:val="001E4EC4"/>
    <w:rsid w:val="001E50BC"/>
    <w:rsid w:val="001F1426"/>
    <w:rsid w:val="001F2F85"/>
    <w:rsid w:val="001F3B86"/>
    <w:rsid w:val="001F4B2B"/>
    <w:rsid w:val="001F6290"/>
    <w:rsid w:val="00211ABE"/>
    <w:rsid w:val="002149C3"/>
    <w:rsid w:val="002151EE"/>
    <w:rsid w:val="002163A7"/>
    <w:rsid w:val="0021710B"/>
    <w:rsid w:val="00220DC7"/>
    <w:rsid w:val="00222907"/>
    <w:rsid w:val="002238F5"/>
    <w:rsid w:val="00227C03"/>
    <w:rsid w:val="00232218"/>
    <w:rsid w:val="0023571F"/>
    <w:rsid w:val="00241C22"/>
    <w:rsid w:val="00245A50"/>
    <w:rsid w:val="00246133"/>
    <w:rsid w:val="002471DB"/>
    <w:rsid w:val="002521DD"/>
    <w:rsid w:val="00255F1E"/>
    <w:rsid w:val="00260C37"/>
    <w:rsid w:val="00261BB5"/>
    <w:rsid w:val="002620C8"/>
    <w:rsid w:val="002625FB"/>
    <w:rsid w:val="0027282C"/>
    <w:rsid w:val="00273A7C"/>
    <w:rsid w:val="0027602C"/>
    <w:rsid w:val="00281573"/>
    <w:rsid w:val="00284DD4"/>
    <w:rsid w:val="00291F2A"/>
    <w:rsid w:val="00295828"/>
    <w:rsid w:val="002976DD"/>
    <w:rsid w:val="002A0656"/>
    <w:rsid w:val="002A6D94"/>
    <w:rsid w:val="002B10C0"/>
    <w:rsid w:val="002B2E3A"/>
    <w:rsid w:val="002B61E6"/>
    <w:rsid w:val="002C2B72"/>
    <w:rsid w:val="002C51E2"/>
    <w:rsid w:val="002D00BC"/>
    <w:rsid w:val="002D41D4"/>
    <w:rsid w:val="002E0CF6"/>
    <w:rsid w:val="002E2112"/>
    <w:rsid w:val="002E2BFB"/>
    <w:rsid w:val="002E38B9"/>
    <w:rsid w:val="002E470A"/>
    <w:rsid w:val="002E6BC4"/>
    <w:rsid w:val="002F2134"/>
    <w:rsid w:val="002F27BB"/>
    <w:rsid w:val="002F7A3F"/>
    <w:rsid w:val="003001B3"/>
    <w:rsid w:val="0030071E"/>
    <w:rsid w:val="0030230A"/>
    <w:rsid w:val="00311F2D"/>
    <w:rsid w:val="00312FDF"/>
    <w:rsid w:val="00320327"/>
    <w:rsid w:val="0032082C"/>
    <w:rsid w:val="003221F2"/>
    <w:rsid w:val="003267B5"/>
    <w:rsid w:val="0033315B"/>
    <w:rsid w:val="003357F9"/>
    <w:rsid w:val="00346AFB"/>
    <w:rsid w:val="00347354"/>
    <w:rsid w:val="003526A4"/>
    <w:rsid w:val="0035723D"/>
    <w:rsid w:val="00361AE9"/>
    <w:rsid w:val="00364A7B"/>
    <w:rsid w:val="00370E50"/>
    <w:rsid w:val="003710A1"/>
    <w:rsid w:val="00373B50"/>
    <w:rsid w:val="00376649"/>
    <w:rsid w:val="003777A9"/>
    <w:rsid w:val="00380E41"/>
    <w:rsid w:val="00383345"/>
    <w:rsid w:val="00391FF3"/>
    <w:rsid w:val="003A1AA3"/>
    <w:rsid w:val="003A7E60"/>
    <w:rsid w:val="003B4691"/>
    <w:rsid w:val="003B5891"/>
    <w:rsid w:val="003B79D9"/>
    <w:rsid w:val="003C0228"/>
    <w:rsid w:val="003C1748"/>
    <w:rsid w:val="003C18F9"/>
    <w:rsid w:val="003C22F6"/>
    <w:rsid w:val="003C2ECF"/>
    <w:rsid w:val="003C6554"/>
    <w:rsid w:val="003C7937"/>
    <w:rsid w:val="003D0408"/>
    <w:rsid w:val="003D11B1"/>
    <w:rsid w:val="003D248B"/>
    <w:rsid w:val="003D3721"/>
    <w:rsid w:val="003D43FD"/>
    <w:rsid w:val="003D50DC"/>
    <w:rsid w:val="003E33AC"/>
    <w:rsid w:val="003F138C"/>
    <w:rsid w:val="003F495B"/>
    <w:rsid w:val="003F6DD3"/>
    <w:rsid w:val="00400E48"/>
    <w:rsid w:val="004021D1"/>
    <w:rsid w:val="00402482"/>
    <w:rsid w:val="00405AD6"/>
    <w:rsid w:val="00412509"/>
    <w:rsid w:val="004309B7"/>
    <w:rsid w:val="00433731"/>
    <w:rsid w:val="00434458"/>
    <w:rsid w:val="00436C99"/>
    <w:rsid w:val="00441DA3"/>
    <w:rsid w:val="00441E35"/>
    <w:rsid w:val="00442643"/>
    <w:rsid w:val="00451233"/>
    <w:rsid w:val="004513E2"/>
    <w:rsid w:val="004538C7"/>
    <w:rsid w:val="00455CFC"/>
    <w:rsid w:val="00457794"/>
    <w:rsid w:val="0046338F"/>
    <w:rsid w:val="00463EC5"/>
    <w:rsid w:val="00471B68"/>
    <w:rsid w:val="0047670C"/>
    <w:rsid w:val="00477570"/>
    <w:rsid w:val="00480398"/>
    <w:rsid w:val="00480473"/>
    <w:rsid w:val="00480F1F"/>
    <w:rsid w:val="00486200"/>
    <w:rsid w:val="0049297F"/>
    <w:rsid w:val="00492F54"/>
    <w:rsid w:val="004A42D5"/>
    <w:rsid w:val="004A512C"/>
    <w:rsid w:val="004A5764"/>
    <w:rsid w:val="004A5B2B"/>
    <w:rsid w:val="004A6DE9"/>
    <w:rsid w:val="004B0488"/>
    <w:rsid w:val="004B0C96"/>
    <w:rsid w:val="004B193E"/>
    <w:rsid w:val="004B330A"/>
    <w:rsid w:val="004B49EA"/>
    <w:rsid w:val="004B7255"/>
    <w:rsid w:val="004D146B"/>
    <w:rsid w:val="004D28B3"/>
    <w:rsid w:val="004D432D"/>
    <w:rsid w:val="004D50EF"/>
    <w:rsid w:val="004D5F1F"/>
    <w:rsid w:val="004D608F"/>
    <w:rsid w:val="004E21A2"/>
    <w:rsid w:val="004E6FFC"/>
    <w:rsid w:val="004E7149"/>
    <w:rsid w:val="004F3B90"/>
    <w:rsid w:val="004F43AB"/>
    <w:rsid w:val="00501344"/>
    <w:rsid w:val="00501A49"/>
    <w:rsid w:val="00510AD3"/>
    <w:rsid w:val="0051201E"/>
    <w:rsid w:val="005225A9"/>
    <w:rsid w:val="0052269B"/>
    <w:rsid w:val="00523C42"/>
    <w:rsid w:val="005241CE"/>
    <w:rsid w:val="00525F29"/>
    <w:rsid w:val="005266DD"/>
    <w:rsid w:val="005308BA"/>
    <w:rsid w:val="0053261A"/>
    <w:rsid w:val="00536F42"/>
    <w:rsid w:val="00537666"/>
    <w:rsid w:val="005423FC"/>
    <w:rsid w:val="00544DB4"/>
    <w:rsid w:val="005475B5"/>
    <w:rsid w:val="00572782"/>
    <w:rsid w:val="00573F76"/>
    <w:rsid w:val="0057662C"/>
    <w:rsid w:val="00576AD5"/>
    <w:rsid w:val="005823E9"/>
    <w:rsid w:val="00583878"/>
    <w:rsid w:val="005867EE"/>
    <w:rsid w:val="00587576"/>
    <w:rsid w:val="00587695"/>
    <w:rsid w:val="005A2453"/>
    <w:rsid w:val="005A26A3"/>
    <w:rsid w:val="005A5A85"/>
    <w:rsid w:val="005A692D"/>
    <w:rsid w:val="005B1163"/>
    <w:rsid w:val="005B3234"/>
    <w:rsid w:val="005B6782"/>
    <w:rsid w:val="005C0CDD"/>
    <w:rsid w:val="005C137B"/>
    <w:rsid w:val="005C17EE"/>
    <w:rsid w:val="005C413F"/>
    <w:rsid w:val="005C536A"/>
    <w:rsid w:val="005C6D31"/>
    <w:rsid w:val="005D02B9"/>
    <w:rsid w:val="005D048F"/>
    <w:rsid w:val="005D22C0"/>
    <w:rsid w:val="005D25BE"/>
    <w:rsid w:val="005D25C4"/>
    <w:rsid w:val="005E00AE"/>
    <w:rsid w:val="005E2238"/>
    <w:rsid w:val="005F0A2D"/>
    <w:rsid w:val="005F0B60"/>
    <w:rsid w:val="005F1BDF"/>
    <w:rsid w:val="005F2313"/>
    <w:rsid w:val="005F5224"/>
    <w:rsid w:val="00600B06"/>
    <w:rsid w:val="00601CED"/>
    <w:rsid w:val="006075BA"/>
    <w:rsid w:val="0061073A"/>
    <w:rsid w:val="0061137F"/>
    <w:rsid w:val="00614C1A"/>
    <w:rsid w:val="00615988"/>
    <w:rsid w:val="00620574"/>
    <w:rsid w:val="00620F8D"/>
    <w:rsid w:val="00624B91"/>
    <w:rsid w:val="00625551"/>
    <w:rsid w:val="00626E8E"/>
    <w:rsid w:val="00634226"/>
    <w:rsid w:val="00635393"/>
    <w:rsid w:val="00640136"/>
    <w:rsid w:val="00640B4F"/>
    <w:rsid w:val="00643F3A"/>
    <w:rsid w:val="00646655"/>
    <w:rsid w:val="006468DA"/>
    <w:rsid w:val="00647D4B"/>
    <w:rsid w:val="00651DA8"/>
    <w:rsid w:val="00651EEA"/>
    <w:rsid w:val="00653966"/>
    <w:rsid w:val="00655055"/>
    <w:rsid w:val="00656E08"/>
    <w:rsid w:val="0065791C"/>
    <w:rsid w:val="006652F1"/>
    <w:rsid w:val="006723E6"/>
    <w:rsid w:val="00674C48"/>
    <w:rsid w:val="0067706E"/>
    <w:rsid w:val="00677FCF"/>
    <w:rsid w:val="00680AA5"/>
    <w:rsid w:val="00684D6D"/>
    <w:rsid w:val="00684FB3"/>
    <w:rsid w:val="006869E6"/>
    <w:rsid w:val="00687E32"/>
    <w:rsid w:val="006911A3"/>
    <w:rsid w:val="00691B4D"/>
    <w:rsid w:val="00693C3D"/>
    <w:rsid w:val="006973D0"/>
    <w:rsid w:val="00697BE9"/>
    <w:rsid w:val="006A1446"/>
    <w:rsid w:val="006A2FE3"/>
    <w:rsid w:val="006A6CAA"/>
    <w:rsid w:val="006B1D95"/>
    <w:rsid w:val="006B234C"/>
    <w:rsid w:val="006C0E2E"/>
    <w:rsid w:val="006C2BFA"/>
    <w:rsid w:val="006C3813"/>
    <w:rsid w:val="006C3898"/>
    <w:rsid w:val="006C5600"/>
    <w:rsid w:val="006D0E09"/>
    <w:rsid w:val="006D2920"/>
    <w:rsid w:val="006D6BD3"/>
    <w:rsid w:val="006D7430"/>
    <w:rsid w:val="006E040D"/>
    <w:rsid w:val="006E781A"/>
    <w:rsid w:val="006F7E87"/>
    <w:rsid w:val="007001A5"/>
    <w:rsid w:val="0070607C"/>
    <w:rsid w:val="007071B5"/>
    <w:rsid w:val="0071156D"/>
    <w:rsid w:val="007203C9"/>
    <w:rsid w:val="0072175E"/>
    <w:rsid w:val="0072218B"/>
    <w:rsid w:val="00723BBD"/>
    <w:rsid w:val="007253E0"/>
    <w:rsid w:val="00726957"/>
    <w:rsid w:val="0074443F"/>
    <w:rsid w:val="00747A7F"/>
    <w:rsid w:val="007556B8"/>
    <w:rsid w:val="007566DB"/>
    <w:rsid w:val="00762A6F"/>
    <w:rsid w:val="0076696B"/>
    <w:rsid w:val="00766D10"/>
    <w:rsid w:val="0077707C"/>
    <w:rsid w:val="007800F5"/>
    <w:rsid w:val="00780A3A"/>
    <w:rsid w:val="007810B9"/>
    <w:rsid w:val="007831F7"/>
    <w:rsid w:val="00783BD3"/>
    <w:rsid w:val="00787DDD"/>
    <w:rsid w:val="00792A47"/>
    <w:rsid w:val="007954D5"/>
    <w:rsid w:val="007A298A"/>
    <w:rsid w:val="007A39D1"/>
    <w:rsid w:val="007A4F4C"/>
    <w:rsid w:val="007A509C"/>
    <w:rsid w:val="007A6429"/>
    <w:rsid w:val="007B5B2B"/>
    <w:rsid w:val="007B5C60"/>
    <w:rsid w:val="007B5CFD"/>
    <w:rsid w:val="007B6DB4"/>
    <w:rsid w:val="007C1FB6"/>
    <w:rsid w:val="007C344C"/>
    <w:rsid w:val="007C519A"/>
    <w:rsid w:val="007C7F08"/>
    <w:rsid w:val="007D1569"/>
    <w:rsid w:val="007D16BA"/>
    <w:rsid w:val="007D493B"/>
    <w:rsid w:val="007D61EE"/>
    <w:rsid w:val="007D6A84"/>
    <w:rsid w:val="007D7F33"/>
    <w:rsid w:val="007E18F9"/>
    <w:rsid w:val="007E7AE0"/>
    <w:rsid w:val="007F4973"/>
    <w:rsid w:val="007F7485"/>
    <w:rsid w:val="0080255F"/>
    <w:rsid w:val="00807C84"/>
    <w:rsid w:val="00811650"/>
    <w:rsid w:val="0081171E"/>
    <w:rsid w:val="008143EC"/>
    <w:rsid w:val="00817827"/>
    <w:rsid w:val="00822F4F"/>
    <w:rsid w:val="0082300C"/>
    <w:rsid w:val="00825018"/>
    <w:rsid w:val="008255E8"/>
    <w:rsid w:val="0083102A"/>
    <w:rsid w:val="00842801"/>
    <w:rsid w:val="0084391E"/>
    <w:rsid w:val="00843DC3"/>
    <w:rsid w:val="00845CDC"/>
    <w:rsid w:val="008469DE"/>
    <w:rsid w:val="008518D0"/>
    <w:rsid w:val="0086076B"/>
    <w:rsid w:val="0086093E"/>
    <w:rsid w:val="0086350B"/>
    <w:rsid w:val="00864F2A"/>
    <w:rsid w:val="00866AB2"/>
    <w:rsid w:val="0087242B"/>
    <w:rsid w:val="00873A30"/>
    <w:rsid w:val="00873EE3"/>
    <w:rsid w:val="00880FE5"/>
    <w:rsid w:val="00887E69"/>
    <w:rsid w:val="0089251B"/>
    <w:rsid w:val="0089343A"/>
    <w:rsid w:val="00894090"/>
    <w:rsid w:val="00897BDA"/>
    <w:rsid w:val="008A3796"/>
    <w:rsid w:val="008A582F"/>
    <w:rsid w:val="008A62FA"/>
    <w:rsid w:val="008A6302"/>
    <w:rsid w:val="008A6424"/>
    <w:rsid w:val="008A6A3E"/>
    <w:rsid w:val="008B1013"/>
    <w:rsid w:val="008B2869"/>
    <w:rsid w:val="008B4BE3"/>
    <w:rsid w:val="008B6EFA"/>
    <w:rsid w:val="008C2B60"/>
    <w:rsid w:val="008D1B41"/>
    <w:rsid w:val="008D2E29"/>
    <w:rsid w:val="008D332D"/>
    <w:rsid w:val="008D340F"/>
    <w:rsid w:val="008D76D3"/>
    <w:rsid w:val="008E63EA"/>
    <w:rsid w:val="008E7422"/>
    <w:rsid w:val="008E770B"/>
    <w:rsid w:val="008F4CE6"/>
    <w:rsid w:val="008F50AE"/>
    <w:rsid w:val="008F6743"/>
    <w:rsid w:val="008F6D90"/>
    <w:rsid w:val="008F7903"/>
    <w:rsid w:val="00900046"/>
    <w:rsid w:val="00902C50"/>
    <w:rsid w:val="00907DD8"/>
    <w:rsid w:val="00907E5F"/>
    <w:rsid w:val="00912478"/>
    <w:rsid w:val="00912D67"/>
    <w:rsid w:val="0091579B"/>
    <w:rsid w:val="00916EB0"/>
    <w:rsid w:val="00917030"/>
    <w:rsid w:val="00920C22"/>
    <w:rsid w:val="00921DCB"/>
    <w:rsid w:val="00922B3B"/>
    <w:rsid w:val="009244FE"/>
    <w:rsid w:val="00931295"/>
    <w:rsid w:val="00931E2B"/>
    <w:rsid w:val="009344C8"/>
    <w:rsid w:val="00941958"/>
    <w:rsid w:val="00943432"/>
    <w:rsid w:val="00946373"/>
    <w:rsid w:val="0094727F"/>
    <w:rsid w:val="00947456"/>
    <w:rsid w:val="00952D52"/>
    <w:rsid w:val="00953D50"/>
    <w:rsid w:val="009546C3"/>
    <w:rsid w:val="00956136"/>
    <w:rsid w:val="00961133"/>
    <w:rsid w:val="0096537D"/>
    <w:rsid w:val="00971A14"/>
    <w:rsid w:val="0097238C"/>
    <w:rsid w:val="009723E7"/>
    <w:rsid w:val="00973435"/>
    <w:rsid w:val="009810D3"/>
    <w:rsid w:val="009817A5"/>
    <w:rsid w:val="00984E45"/>
    <w:rsid w:val="009866CF"/>
    <w:rsid w:val="00993D5E"/>
    <w:rsid w:val="009A0813"/>
    <w:rsid w:val="009A1B4A"/>
    <w:rsid w:val="009A52B6"/>
    <w:rsid w:val="009B311A"/>
    <w:rsid w:val="009C5C86"/>
    <w:rsid w:val="009C63A1"/>
    <w:rsid w:val="009C7A9A"/>
    <w:rsid w:val="009D0448"/>
    <w:rsid w:val="009D4CE0"/>
    <w:rsid w:val="009D589E"/>
    <w:rsid w:val="009E0B60"/>
    <w:rsid w:val="009E216A"/>
    <w:rsid w:val="009E75E0"/>
    <w:rsid w:val="009F2430"/>
    <w:rsid w:val="009F7234"/>
    <w:rsid w:val="00A015A1"/>
    <w:rsid w:val="00A01CCA"/>
    <w:rsid w:val="00A03885"/>
    <w:rsid w:val="00A03B76"/>
    <w:rsid w:val="00A04F94"/>
    <w:rsid w:val="00A05A0A"/>
    <w:rsid w:val="00A1716D"/>
    <w:rsid w:val="00A202E6"/>
    <w:rsid w:val="00A207B8"/>
    <w:rsid w:val="00A23628"/>
    <w:rsid w:val="00A24580"/>
    <w:rsid w:val="00A254FE"/>
    <w:rsid w:val="00A27B6E"/>
    <w:rsid w:val="00A30635"/>
    <w:rsid w:val="00A37CFA"/>
    <w:rsid w:val="00A5178E"/>
    <w:rsid w:val="00A53ED3"/>
    <w:rsid w:val="00A552D8"/>
    <w:rsid w:val="00A5687C"/>
    <w:rsid w:val="00A6105E"/>
    <w:rsid w:val="00A66811"/>
    <w:rsid w:val="00A7323D"/>
    <w:rsid w:val="00A75DEA"/>
    <w:rsid w:val="00A75FF5"/>
    <w:rsid w:val="00A806DA"/>
    <w:rsid w:val="00A80A0D"/>
    <w:rsid w:val="00A80BD1"/>
    <w:rsid w:val="00A8140A"/>
    <w:rsid w:val="00A8235A"/>
    <w:rsid w:val="00A87867"/>
    <w:rsid w:val="00A87BC4"/>
    <w:rsid w:val="00A900C5"/>
    <w:rsid w:val="00A923F5"/>
    <w:rsid w:val="00A9452B"/>
    <w:rsid w:val="00A94B46"/>
    <w:rsid w:val="00A95E9E"/>
    <w:rsid w:val="00A97380"/>
    <w:rsid w:val="00AA3EC2"/>
    <w:rsid w:val="00AA3F9B"/>
    <w:rsid w:val="00AA4EC2"/>
    <w:rsid w:val="00AA676E"/>
    <w:rsid w:val="00AB18C2"/>
    <w:rsid w:val="00AB2EF7"/>
    <w:rsid w:val="00AC006B"/>
    <w:rsid w:val="00AC039E"/>
    <w:rsid w:val="00AC5DF2"/>
    <w:rsid w:val="00AD00FE"/>
    <w:rsid w:val="00AD2F22"/>
    <w:rsid w:val="00AD3581"/>
    <w:rsid w:val="00AE0437"/>
    <w:rsid w:val="00AE0936"/>
    <w:rsid w:val="00AE4BCE"/>
    <w:rsid w:val="00AE6AF9"/>
    <w:rsid w:val="00AF3894"/>
    <w:rsid w:val="00AF5857"/>
    <w:rsid w:val="00B0155A"/>
    <w:rsid w:val="00B0312A"/>
    <w:rsid w:val="00B031CB"/>
    <w:rsid w:val="00B050AC"/>
    <w:rsid w:val="00B128C4"/>
    <w:rsid w:val="00B2021B"/>
    <w:rsid w:val="00B21B13"/>
    <w:rsid w:val="00B237A6"/>
    <w:rsid w:val="00B31D7C"/>
    <w:rsid w:val="00B36BCE"/>
    <w:rsid w:val="00B36C91"/>
    <w:rsid w:val="00B370EA"/>
    <w:rsid w:val="00B42649"/>
    <w:rsid w:val="00B52D6A"/>
    <w:rsid w:val="00B53431"/>
    <w:rsid w:val="00B55ED2"/>
    <w:rsid w:val="00B600CA"/>
    <w:rsid w:val="00B6017C"/>
    <w:rsid w:val="00B61D1D"/>
    <w:rsid w:val="00B62888"/>
    <w:rsid w:val="00B630E5"/>
    <w:rsid w:val="00B63643"/>
    <w:rsid w:val="00B63926"/>
    <w:rsid w:val="00B67206"/>
    <w:rsid w:val="00B704A1"/>
    <w:rsid w:val="00B776A2"/>
    <w:rsid w:val="00B80A8A"/>
    <w:rsid w:val="00B80C5B"/>
    <w:rsid w:val="00B80E8A"/>
    <w:rsid w:val="00B81B8B"/>
    <w:rsid w:val="00B833D6"/>
    <w:rsid w:val="00B85199"/>
    <w:rsid w:val="00B85829"/>
    <w:rsid w:val="00B85F6B"/>
    <w:rsid w:val="00B94543"/>
    <w:rsid w:val="00B95C67"/>
    <w:rsid w:val="00B97E80"/>
    <w:rsid w:val="00BA0E87"/>
    <w:rsid w:val="00BA6B29"/>
    <w:rsid w:val="00BB09C8"/>
    <w:rsid w:val="00BB28AB"/>
    <w:rsid w:val="00BB3BC8"/>
    <w:rsid w:val="00BB701A"/>
    <w:rsid w:val="00BB7F23"/>
    <w:rsid w:val="00BC19D3"/>
    <w:rsid w:val="00BC33D9"/>
    <w:rsid w:val="00BC5828"/>
    <w:rsid w:val="00BC5A08"/>
    <w:rsid w:val="00BD19CB"/>
    <w:rsid w:val="00BD4322"/>
    <w:rsid w:val="00BD485A"/>
    <w:rsid w:val="00BD72DA"/>
    <w:rsid w:val="00BE05CD"/>
    <w:rsid w:val="00BE1231"/>
    <w:rsid w:val="00BE190A"/>
    <w:rsid w:val="00BE2F3C"/>
    <w:rsid w:val="00BE5696"/>
    <w:rsid w:val="00BE774B"/>
    <w:rsid w:val="00BF2125"/>
    <w:rsid w:val="00BF2DD8"/>
    <w:rsid w:val="00BF3A91"/>
    <w:rsid w:val="00C04EB0"/>
    <w:rsid w:val="00C108EC"/>
    <w:rsid w:val="00C10CAD"/>
    <w:rsid w:val="00C17D1B"/>
    <w:rsid w:val="00C2068B"/>
    <w:rsid w:val="00C20B36"/>
    <w:rsid w:val="00C26DEF"/>
    <w:rsid w:val="00C31177"/>
    <w:rsid w:val="00C32399"/>
    <w:rsid w:val="00C35728"/>
    <w:rsid w:val="00C359EE"/>
    <w:rsid w:val="00C36E69"/>
    <w:rsid w:val="00C47468"/>
    <w:rsid w:val="00C47BCF"/>
    <w:rsid w:val="00C503E6"/>
    <w:rsid w:val="00C50FB0"/>
    <w:rsid w:val="00C5266B"/>
    <w:rsid w:val="00C52D4D"/>
    <w:rsid w:val="00C7028B"/>
    <w:rsid w:val="00C73A68"/>
    <w:rsid w:val="00C74F94"/>
    <w:rsid w:val="00C75986"/>
    <w:rsid w:val="00C81992"/>
    <w:rsid w:val="00C835AE"/>
    <w:rsid w:val="00C91E52"/>
    <w:rsid w:val="00C93DAB"/>
    <w:rsid w:val="00CA1630"/>
    <w:rsid w:val="00CA3581"/>
    <w:rsid w:val="00CA44BD"/>
    <w:rsid w:val="00CA6D8D"/>
    <w:rsid w:val="00CB165F"/>
    <w:rsid w:val="00CB1B45"/>
    <w:rsid w:val="00CC131B"/>
    <w:rsid w:val="00CC5695"/>
    <w:rsid w:val="00CC7767"/>
    <w:rsid w:val="00CC7CA3"/>
    <w:rsid w:val="00CD0207"/>
    <w:rsid w:val="00CD40F9"/>
    <w:rsid w:val="00CE32AD"/>
    <w:rsid w:val="00CF7931"/>
    <w:rsid w:val="00D01AA5"/>
    <w:rsid w:val="00D05830"/>
    <w:rsid w:val="00D0682A"/>
    <w:rsid w:val="00D120E9"/>
    <w:rsid w:val="00D1238A"/>
    <w:rsid w:val="00D16C11"/>
    <w:rsid w:val="00D20A3E"/>
    <w:rsid w:val="00D2503A"/>
    <w:rsid w:val="00D25F92"/>
    <w:rsid w:val="00D314A8"/>
    <w:rsid w:val="00D31CF3"/>
    <w:rsid w:val="00D322BC"/>
    <w:rsid w:val="00D33337"/>
    <w:rsid w:val="00D3503C"/>
    <w:rsid w:val="00D35E35"/>
    <w:rsid w:val="00D43D82"/>
    <w:rsid w:val="00D44234"/>
    <w:rsid w:val="00D47C60"/>
    <w:rsid w:val="00D50537"/>
    <w:rsid w:val="00D51F8C"/>
    <w:rsid w:val="00D52D9A"/>
    <w:rsid w:val="00D535D0"/>
    <w:rsid w:val="00D53A36"/>
    <w:rsid w:val="00D53A52"/>
    <w:rsid w:val="00D53E98"/>
    <w:rsid w:val="00D6309E"/>
    <w:rsid w:val="00D649EB"/>
    <w:rsid w:val="00D64A63"/>
    <w:rsid w:val="00D65E5A"/>
    <w:rsid w:val="00D70362"/>
    <w:rsid w:val="00D7220F"/>
    <w:rsid w:val="00D7235B"/>
    <w:rsid w:val="00D72BDC"/>
    <w:rsid w:val="00D74092"/>
    <w:rsid w:val="00D75AA2"/>
    <w:rsid w:val="00D76D9C"/>
    <w:rsid w:val="00D7749F"/>
    <w:rsid w:val="00D80562"/>
    <w:rsid w:val="00D80E41"/>
    <w:rsid w:val="00D81BDE"/>
    <w:rsid w:val="00D85A2B"/>
    <w:rsid w:val="00D87B22"/>
    <w:rsid w:val="00D9019E"/>
    <w:rsid w:val="00D91A5C"/>
    <w:rsid w:val="00D93563"/>
    <w:rsid w:val="00D94536"/>
    <w:rsid w:val="00D96C09"/>
    <w:rsid w:val="00DA1C9C"/>
    <w:rsid w:val="00DA1D99"/>
    <w:rsid w:val="00DA65B1"/>
    <w:rsid w:val="00DB1126"/>
    <w:rsid w:val="00DC050A"/>
    <w:rsid w:val="00DC0E4F"/>
    <w:rsid w:val="00DC16F6"/>
    <w:rsid w:val="00DC1861"/>
    <w:rsid w:val="00DC5B3E"/>
    <w:rsid w:val="00DC7445"/>
    <w:rsid w:val="00DD02C7"/>
    <w:rsid w:val="00DE06C7"/>
    <w:rsid w:val="00DE0B21"/>
    <w:rsid w:val="00DE3555"/>
    <w:rsid w:val="00DE7568"/>
    <w:rsid w:val="00DE799B"/>
    <w:rsid w:val="00DF13A2"/>
    <w:rsid w:val="00DF50B9"/>
    <w:rsid w:val="00E0018C"/>
    <w:rsid w:val="00E00C37"/>
    <w:rsid w:val="00E00D43"/>
    <w:rsid w:val="00E040D0"/>
    <w:rsid w:val="00E066F5"/>
    <w:rsid w:val="00E10853"/>
    <w:rsid w:val="00E11B76"/>
    <w:rsid w:val="00E12BB6"/>
    <w:rsid w:val="00E13FF4"/>
    <w:rsid w:val="00E163D6"/>
    <w:rsid w:val="00E2062C"/>
    <w:rsid w:val="00E24681"/>
    <w:rsid w:val="00E248C6"/>
    <w:rsid w:val="00E24B5B"/>
    <w:rsid w:val="00E25A38"/>
    <w:rsid w:val="00E2610E"/>
    <w:rsid w:val="00E30068"/>
    <w:rsid w:val="00E33680"/>
    <w:rsid w:val="00E403C7"/>
    <w:rsid w:val="00E40636"/>
    <w:rsid w:val="00E40668"/>
    <w:rsid w:val="00E41AFA"/>
    <w:rsid w:val="00E42F3B"/>
    <w:rsid w:val="00E43EA8"/>
    <w:rsid w:val="00E4450E"/>
    <w:rsid w:val="00E44733"/>
    <w:rsid w:val="00E50640"/>
    <w:rsid w:val="00E50AEA"/>
    <w:rsid w:val="00E61EF8"/>
    <w:rsid w:val="00E62AFB"/>
    <w:rsid w:val="00E646E2"/>
    <w:rsid w:val="00E6771B"/>
    <w:rsid w:val="00E7014C"/>
    <w:rsid w:val="00E73C57"/>
    <w:rsid w:val="00E73E7F"/>
    <w:rsid w:val="00E73E97"/>
    <w:rsid w:val="00E75288"/>
    <w:rsid w:val="00E77589"/>
    <w:rsid w:val="00E77DBF"/>
    <w:rsid w:val="00E80367"/>
    <w:rsid w:val="00E81EFD"/>
    <w:rsid w:val="00E8287E"/>
    <w:rsid w:val="00E848E6"/>
    <w:rsid w:val="00E926BD"/>
    <w:rsid w:val="00E94B94"/>
    <w:rsid w:val="00EA5F3C"/>
    <w:rsid w:val="00EA678A"/>
    <w:rsid w:val="00EB1BA6"/>
    <w:rsid w:val="00EB3799"/>
    <w:rsid w:val="00EB4674"/>
    <w:rsid w:val="00EB6B62"/>
    <w:rsid w:val="00EC055F"/>
    <w:rsid w:val="00EC3B22"/>
    <w:rsid w:val="00EC58F6"/>
    <w:rsid w:val="00ED6F3E"/>
    <w:rsid w:val="00ED79AF"/>
    <w:rsid w:val="00EE1CC1"/>
    <w:rsid w:val="00EE374E"/>
    <w:rsid w:val="00EE4262"/>
    <w:rsid w:val="00EE52A2"/>
    <w:rsid w:val="00EE5876"/>
    <w:rsid w:val="00EE7C17"/>
    <w:rsid w:val="00EF3371"/>
    <w:rsid w:val="00F10F4E"/>
    <w:rsid w:val="00F11EBD"/>
    <w:rsid w:val="00F13ADB"/>
    <w:rsid w:val="00F16BA9"/>
    <w:rsid w:val="00F22BBB"/>
    <w:rsid w:val="00F22EF1"/>
    <w:rsid w:val="00F438B6"/>
    <w:rsid w:val="00F440AB"/>
    <w:rsid w:val="00F44CAA"/>
    <w:rsid w:val="00F51030"/>
    <w:rsid w:val="00F523AE"/>
    <w:rsid w:val="00F561CE"/>
    <w:rsid w:val="00F5641B"/>
    <w:rsid w:val="00F61D21"/>
    <w:rsid w:val="00F6502C"/>
    <w:rsid w:val="00F652CC"/>
    <w:rsid w:val="00F66918"/>
    <w:rsid w:val="00F71711"/>
    <w:rsid w:val="00F72674"/>
    <w:rsid w:val="00F751EE"/>
    <w:rsid w:val="00F75EDF"/>
    <w:rsid w:val="00F811D6"/>
    <w:rsid w:val="00F8549B"/>
    <w:rsid w:val="00F862D0"/>
    <w:rsid w:val="00F87469"/>
    <w:rsid w:val="00F90028"/>
    <w:rsid w:val="00F90965"/>
    <w:rsid w:val="00F915B3"/>
    <w:rsid w:val="00F93693"/>
    <w:rsid w:val="00F95AD4"/>
    <w:rsid w:val="00F95D88"/>
    <w:rsid w:val="00F9779D"/>
    <w:rsid w:val="00FA20AE"/>
    <w:rsid w:val="00FA6CD0"/>
    <w:rsid w:val="00FA75F4"/>
    <w:rsid w:val="00FB2F11"/>
    <w:rsid w:val="00FB3C3C"/>
    <w:rsid w:val="00FB54CD"/>
    <w:rsid w:val="00FB6B32"/>
    <w:rsid w:val="00FB6B6E"/>
    <w:rsid w:val="00FC01E8"/>
    <w:rsid w:val="00FC207F"/>
    <w:rsid w:val="00FD477D"/>
    <w:rsid w:val="00FD56CF"/>
    <w:rsid w:val="00FE0FDC"/>
    <w:rsid w:val="00FE35F0"/>
    <w:rsid w:val="00FE4BE7"/>
    <w:rsid w:val="00FF1BC8"/>
    <w:rsid w:val="00FF2BB9"/>
    <w:rsid w:val="00FF4605"/>
    <w:rsid w:val="180F0D03"/>
    <w:rsid w:val="1CAD639D"/>
    <w:rsid w:val="2ACA9C86"/>
    <w:rsid w:val="41378635"/>
    <w:rsid w:val="45D389F8"/>
    <w:rsid w:val="47170DD3"/>
    <w:rsid w:val="474D82E1"/>
    <w:rsid w:val="65CB931F"/>
    <w:rsid w:val="68443FF1"/>
    <w:rsid w:val="744EB6F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9772DF"/>
  <w15:docId w15:val="{93176A09-B2AF-49A5-9D10-2210C844E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3F76"/>
    <w:pPr>
      <w:suppressAutoHyphens/>
    </w:pPr>
    <w:rPr>
      <w:noProof/>
      <w:sz w:val="24"/>
      <w:szCs w:val="24"/>
      <w:lang w:val="sv-SE" w:eastAsia="ar-SA"/>
    </w:rPr>
  </w:style>
  <w:style w:type="paragraph" w:styleId="Heading1">
    <w:name w:val="heading 1"/>
    <w:basedOn w:val="Normal"/>
    <w:next w:val="Normal"/>
    <w:link w:val="Heading1Char"/>
    <w:qFormat/>
    <w:rsid w:val="00501A49"/>
    <w:pPr>
      <w:framePr w:hSpace="180" w:wrap="around" w:vAnchor="page" w:hAnchor="margin" w:xAlign="center" w:y="1292"/>
      <w:numPr>
        <w:numId w:val="35"/>
      </w:numPr>
      <w:suppressAutoHyphens w:val="0"/>
      <w:spacing w:before="20" w:after="20"/>
      <w:ind w:left="567" w:hanging="229"/>
      <w:jc w:val="both"/>
      <w:outlineLvl w:val="0"/>
    </w:pPr>
    <w:rPr>
      <w:i/>
      <w:iCs/>
      <w:color w:val="0000CC"/>
    </w:rPr>
  </w:style>
  <w:style w:type="paragraph" w:styleId="Heading3">
    <w:name w:val="heading 3"/>
    <w:basedOn w:val="Normal"/>
    <w:next w:val="Normal"/>
    <w:link w:val="Heading3Char"/>
    <w:qFormat/>
    <w:rsid w:val="00952D52"/>
    <w:pPr>
      <w:keepNext/>
      <w:suppressAutoHyphens w:val="0"/>
      <w:ind w:left="1985" w:right="-1" w:hanging="1985"/>
      <w:jc w:val="center"/>
      <w:outlineLvl w:val="2"/>
    </w:pPr>
    <w:rPr>
      <w:rFonts w:ascii="VNI-Times" w:hAnsi="VNI-Times"/>
      <w:b/>
      <w:i/>
      <w:iCs/>
      <w:sz w:val="28"/>
      <w:szCs w:val="20"/>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F61D21"/>
    <w:rPr>
      <w:rFonts w:ascii="Symbol" w:hAnsi="Symbol"/>
    </w:rPr>
  </w:style>
  <w:style w:type="character" w:customStyle="1" w:styleId="Absatz-Standardschriftart">
    <w:name w:val="Absatz-Standardschriftart"/>
    <w:rsid w:val="00F61D21"/>
  </w:style>
  <w:style w:type="character" w:customStyle="1" w:styleId="WW8Num5z0">
    <w:name w:val="WW8Num5z0"/>
    <w:rsid w:val="00F61D21"/>
    <w:rPr>
      <w:rFonts w:ascii="Symbol" w:hAnsi="Symbol"/>
    </w:rPr>
  </w:style>
  <w:style w:type="character" w:customStyle="1" w:styleId="WW8Num6z0">
    <w:name w:val="WW8Num6z0"/>
    <w:rsid w:val="00F61D21"/>
    <w:rPr>
      <w:rFonts w:ascii="Symbol" w:hAnsi="Symbol"/>
    </w:rPr>
  </w:style>
  <w:style w:type="character" w:customStyle="1" w:styleId="WW8Num7z0">
    <w:name w:val="WW8Num7z0"/>
    <w:rsid w:val="00F61D21"/>
    <w:rPr>
      <w:rFonts w:ascii="Symbol" w:hAnsi="Symbol"/>
    </w:rPr>
  </w:style>
  <w:style w:type="character" w:customStyle="1" w:styleId="WW8Num8z0">
    <w:name w:val="WW8Num8z0"/>
    <w:rsid w:val="00F61D21"/>
    <w:rPr>
      <w:rFonts w:ascii="Symbol" w:hAnsi="Symbol"/>
    </w:rPr>
  </w:style>
  <w:style w:type="character" w:customStyle="1" w:styleId="WW8Num10z0">
    <w:name w:val="WW8Num10z0"/>
    <w:rsid w:val="00F61D21"/>
    <w:rPr>
      <w:rFonts w:ascii="Symbol" w:hAnsi="Symbol"/>
    </w:rPr>
  </w:style>
  <w:style w:type="character" w:customStyle="1" w:styleId="WW8Num11z0">
    <w:name w:val="WW8Num11z0"/>
    <w:rsid w:val="00F61D21"/>
    <w:rPr>
      <w:rFonts w:ascii="Symbol" w:hAnsi="Symbol"/>
    </w:rPr>
  </w:style>
  <w:style w:type="character" w:customStyle="1" w:styleId="WW8Num11z1">
    <w:name w:val="WW8Num11z1"/>
    <w:rsid w:val="00F61D21"/>
    <w:rPr>
      <w:rFonts w:ascii="Courier New" w:hAnsi="Courier New" w:cs="Courier New"/>
    </w:rPr>
  </w:style>
  <w:style w:type="character" w:customStyle="1" w:styleId="WW8Num11z2">
    <w:name w:val="WW8Num11z2"/>
    <w:rsid w:val="00F61D21"/>
    <w:rPr>
      <w:rFonts w:ascii="Wingdings" w:hAnsi="Wingdings"/>
    </w:rPr>
  </w:style>
  <w:style w:type="character" w:customStyle="1" w:styleId="WW8Num12z0">
    <w:name w:val="WW8Num12z0"/>
    <w:rsid w:val="00F61D21"/>
    <w:rPr>
      <w:rFonts w:ascii="Times New Roman" w:eastAsia="Times New Roman" w:hAnsi="Times New Roman" w:cs="Times New Roman"/>
    </w:rPr>
  </w:style>
  <w:style w:type="character" w:customStyle="1" w:styleId="WW8Num12z1">
    <w:name w:val="WW8Num12z1"/>
    <w:rsid w:val="00F61D21"/>
    <w:rPr>
      <w:rFonts w:ascii="Courier New" w:hAnsi="Courier New"/>
    </w:rPr>
  </w:style>
  <w:style w:type="character" w:customStyle="1" w:styleId="WW8Num12z2">
    <w:name w:val="WW8Num12z2"/>
    <w:rsid w:val="00F61D21"/>
    <w:rPr>
      <w:rFonts w:ascii="Wingdings" w:hAnsi="Wingdings"/>
    </w:rPr>
  </w:style>
  <w:style w:type="character" w:customStyle="1" w:styleId="WW8Num12z3">
    <w:name w:val="WW8Num12z3"/>
    <w:rsid w:val="00F61D21"/>
    <w:rPr>
      <w:rFonts w:ascii="Symbol" w:hAnsi="Symbol"/>
    </w:rPr>
  </w:style>
  <w:style w:type="character" w:customStyle="1" w:styleId="WW-DefaultParagraphFont">
    <w:name w:val="WW-Default Paragraph Font"/>
    <w:rsid w:val="00F61D21"/>
  </w:style>
  <w:style w:type="character" w:customStyle="1" w:styleId="NumberingSymbols">
    <w:name w:val="Numbering Symbols"/>
    <w:rsid w:val="00F61D21"/>
  </w:style>
  <w:style w:type="paragraph" w:customStyle="1" w:styleId="Heading">
    <w:name w:val="Heading"/>
    <w:basedOn w:val="Normal"/>
    <w:next w:val="BodyText"/>
    <w:rsid w:val="00F61D21"/>
    <w:pPr>
      <w:keepNext/>
      <w:spacing w:before="240" w:after="120"/>
    </w:pPr>
    <w:rPr>
      <w:rFonts w:ascii="Arial" w:eastAsia="MS Mincho" w:hAnsi="Arial" w:cs="Tahoma"/>
      <w:sz w:val="28"/>
      <w:szCs w:val="28"/>
    </w:rPr>
  </w:style>
  <w:style w:type="paragraph" w:styleId="BodyText">
    <w:name w:val="Body Text"/>
    <w:basedOn w:val="Normal"/>
    <w:rsid w:val="00F61D21"/>
    <w:pPr>
      <w:spacing w:after="120"/>
    </w:pPr>
  </w:style>
  <w:style w:type="paragraph" w:styleId="List">
    <w:name w:val="List"/>
    <w:basedOn w:val="BodyText"/>
    <w:rsid w:val="00F61D21"/>
    <w:rPr>
      <w:rFonts w:cs="Tahoma"/>
    </w:rPr>
  </w:style>
  <w:style w:type="paragraph" w:styleId="Caption">
    <w:name w:val="caption"/>
    <w:basedOn w:val="Normal"/>
    <w:qFormat/>
    <w:rsid w:val="00F61D21"/>
    <w:pPr>
      <w:suppressLineNumbers/>
      <w:spacing w:before="120" w:after="120"/>
    </w:pPr>
    <w:rPr>
      <w:rFonts w:cs="Tahoma"/>
      <w:i/>
      <w:iCs/>
    </w:rPr>
  </w:style>
  <w:style w:type="paragraph" w:customStyle="1" w:styleId="Index">
    <w:name w:val="Index"/>
    <w:basedOn w:val="Normal"/>
    <w:rsid w:val="00F61D21"/>
    <w:pPr>
      <w:suppressLineNumbers/>
    </w:pPr>
    <w:rPr>
      <w:rFonts w:cs="Tahoma"/>
    </w:rPr>
  </w:style>
  <w:style w:type="table" w:styleId="TableGrid">
    <w:name w:val="Table Grid"/>
    <w:basedOn w:val="TableNormal"/>
    <w:uiPriority w:val="59"/>
    <w:rsid w:val="00F61D2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CharChar1CharCharChar1CharCharCharCharCharChar1CharCharCharChar1CharCharChar">
    <w:name w:val="Char Char Char1 Char Char Char1 Char Char Char Char Char Char1 Char Char Char Char1 Char Char Char"/>
    <w:basedOn w:val="Heading3"/>
    <w:autoRedefine/>
    <w:rsid w:val="00952D52"/>
    <w:pPr>
      <w:keepLines/>
      <w:widowControl w:val="0"/>
      <w:tabs>
        <w:tab w:val="num" w:pos="360"/>
      </w:tabs>
      <w:adjustRightInd w:val="0"/>
      <w:spacing w:line="264" w:lineRule="auto"/>
      <w:ind w:left="0" w:right="0" w:firstLine="0"/>
      <w:outlineLvl w:val="3"/>
    </w:pPr>
    <w:rPr>
      <w:rFonts w:ascii="Times New Roman" w:eastAsia="SimSun" w:hAnsi="Times New Roman"/>
      <w:b w:val="0"/>
      <w:i w:val="0"/>
      <w:iCs w:val="0"/>
      <w:spacing w:val="-10"/>
      <w:kern w:val="2"/>
      <w:szCs w:val="28"/>
      <w:lang w:eastAsia="zh-CN"/>
    </w:rPr>
  </w:style>
  <w:style w:type="paragraph" w:styleId="BalloonText">
    <w:name w:val="Balloon Text"/>
    <w:basedOn w:val="Normal"/>
    <w:link w:val="BalloonTextChar"/>
    <w:semiHidden/>
    <w:unhideWhenUsed/>
    <w:rsid w:val="003C1748"/>
    <w:rPr>
      <w:rFonts w:ascii="Segoe UI" w:hAnsi="Segoe UI" w:cs="Segoe UI"/>
      <w:sz w:val="18"/>
      <w:szCs w:val="18"/>
    </w:rPr>
  </w:style>
  <w:style w:type="character" w:customStyle="1" w:styleId="BalloonTextChar">
    <w:name w:val="Balloon Text Char"/>
    <w:basedOn w:val="DefaultParagraphFont"/>
    <w:link w:val="BalloonText"/>
    <w:semiHidden/>
    <w:rsid w:val="003C1748"/>
    <w:rPr>
      <w:rFonts w:ascii="Segoe UI" w:hAnsi="Segoe UI" w:cs="Segoe UI"/>
      <w:sz w:val="18"/>
      <w:szCs w:val="18"/>
      <w:lang w:eastAsia="ar-SA"/>
    </w:rPr>
  </w:style>
  <w:style w:type="paragraph" w:styleId="ListParagraph">
    <w:name w:val="List Paragraph"/>
    <w:basedOn w:val="Normal"/>
    <w:uiPriority w:val="34"/>
    <w:qFormat/>
    <w:rsid w:val="00B776A2"/>
    <w:pPr>
      <w:ind w:left="720"/>
      <w:contextualSpacing/>
    </w:pPr>
  </w:style>
  <w:style w:type="character" w:customStyle="1" w:styleId="fontstyle01">
    <w:name w:val="fontstyle01"/>
    <w:basedOn w:val="DefaultParagraphFont"/>
    <w:rsid w:val="000F10B4"/>
    <w:rPr>
      <w:rFonts w:ascii="Helvetica" w:hAnsi="Helvetica" w:cs="Helvetica" w:hint="default"/>
      <w:b w:val="0"/>
      <w:bCs w:val="0"/>
      <w:i w:val="0"/>
      <w:iCs w:val="0"/>
      <w:color w:val="000000"/>
      <w:sz w:val="22"/>
      <w:szCs w:val="22"/>
    </w:rPr>
  </w:style>
  <w:style w:type="paragraph" w:styleId="Header">
    <w:name w:val="header"/>
    <w:basedOn w:val="Normal"/>
    <w:link w:val="HeaderChar"/>
    <w:uiPriority w:val="99"/>
    <w:unhideWhenUsed/>
    <w:rsid w:val="00A03885"/>
    <w:pPr>
      <w:tabs>
        <w:tab w:val="center" w:pos="4680"/>
        <w:tab w:val="right" w:pos="9360"/>
      </w:tabs>
    </w:pPr>
  </w:style>
  <w:style w:type="character" w:customStyle="1" w:styleId="HeaderChar">
    <w:name w:val="Header Char"/>
    <w:basedOn w:val="DefaultParagraphFont"/>
    <w:link w:val="Header"/>
    <w:uiPriority w:val="99"/>
    <w:rsid w:val="00A03885"/>
    <w:rPr>
      <w:sz w:val="24"/>
      <w:szCs w:val="24"/>
      <w:lang w:eastAsia="ar-SA"/>
    </w:rPr>
  </w:style>
  <w:style w:type="paragraph" w:styleId="Footer">
    <w:name w:val="footer"/>
    <w:basedOn w:val="Normal"/>
    <w:link w:val="FooterChar"/>
    <w:unhideWhenUsed/>
    <w:rsid w:val="00A03885"/>
    <w:pPr>
      <w:tabs>
        <w:tab w:val="center" w:pos="4680"/>
        <w:tab w:val="right" w:pos="9360"/>
      </w:tabs>
    </w:pPr>
  </w:style>
  <w:style w:type="character" w:customStyle="1" w:styleId="FooterChar">
    <w:name w:val="Footer Char"/>
    <w:basedOn w:val="DefaultParagraphFont"/>
    <w:link w:val="Footer"/>
    <w:rsid w:val="00A03885"/>
    <w:rPr>
      <w:sz w:val="24"/>
      <w:szCs w:val="24"/>
      <w:lang w:eastAsia="ar-SA"/>
    </w:rPr>
  </w:style>
  <w:style w:type="character" w:styleId="PlaceholderText">
    <w:name w:val="Placeholder Text"/>
    <w:basedOn w:val="DefaultParagraphFont"/>
    <w:uiPriority w:val="99"/>
    <w:semiHidden/>
    <w:rsid w:val="00587576"/>
    <w:rPr>
      <w:color w:val="666666"/>
    </w:rPr>
  </w:style>
  <w:style w:type="paragraph" w:customStyle="1" w:styleId="p1">
    <w:name w:val="p1"/>
    <w:basedOn w:val="Normal"/>
    <w:rsid w:val="00137FB0"/>
    <w:pPr>
      <w:suppressAutoHyphens w:val="0"/>
    </w:pPr>
    <w:rPr>
      <w:rFonts w:eastAsiaTheme="minorEastAsia"/>
      <w:noProof w:val="0"/>
      <w:color w:val="000000"/>
      <w:sz w:val="20"/>
      <w:szCs w:val="20"/>
      <w:lang w:val="vi-VN" w:eastAsia="vi-VN"/>
    </w:rPr>
  </w:style>
  <w:style w:type="character" w:customStyle="1" w:styleId="s1">
    <w:name w:val="s1"/>
    <w:basedOn w:val="DefaultParagraphFont"/>
    <w:rsid w:val="00137FB0"/>
    <w:rPr>
      <w:rFonts w:ascii="Times New Roman" w:hAnsi="Times New Roman" w:cs="Times New Roman" w:hint="default"/>
      <w:b w:val="0"/>
      <w:bCs w:val="0"/>
      <w:i w:val="0"/>
      <w:iCs w:val="0"/>
      <w:sz w:val="19"/>
      <w:szCs w:val="19"/>
    </w:rPr>
  </w:style>
  <w:style w:type="character" w:customStyle="1" w:styleId="s2">
    <w:name w:val="s2"/>
    <w:basedOn w:val="DefaultParagraphFont"/>
    <w:rsid w:val="00137FB0"/>
    <w:rPr>
      <w:rFonts w:ascii="Times New Roman" w:hAnsi="Times New Roman" w:cs="Times New Roman" w:hint="default"/>
      <w:b w:val="0"/>
      <w:bCs w:val="0"/>
      <w:i w:val="0"/>
      <w:iCs w:val="0"/>
      <w:sz w:val="21"/>
      <w:szCs w:val="21"/>
    </w:rPr>
  </w:style>
  <w:style w:type="character" w:customStyle="1" w:styleId="apple-converted-space">
    <w:name w:val="apple-converted-space"/>
    <w:basedOn w:val="DefaultParagraphFont"/>
    <w:rsid w:val="00137FB0"/>
  </w:style>
  <w:style w:type="character" w:customStyle="1" w:styleId="Heading1Char">
    <w:name w:val="Heading 1 Char"/>
    <w:basedOn w:val="DefaultParagraphFont"/>
    <w:link w:val="Heading1"/>
    <w:rsid w:val="00501A49"/>
    <w:rPr>
      <w:i/>
      <w:iCs/>
      <w:noProof/>
      <w:color w:val="0000CC"/>
      <w:sz w:val="24"/>
      <w:szCs w:val="24"/>
      <w:lang w:val="sv-SE" w:eastAsia="ar-SA"/>
    </w:rPr>
  </w:style>
  <w:style w:type="paragraph" w:styleId="Revision">
    <w:name w:val="Revision"/>
    <w:hidden/>
    <w:uiPriority w:val="99"/>
    <w:semiHidden/>
    <w:rsid w:val="00D33337"/>
    <w:rPr>
      <w:noProof/>
      <w:sz w:val="24"/>
      <w:szCs w:val="24"/>
      <w:lang w:val="sv-SE" w:eastAsia="ar-SA"/>
    </w:rPr>
  </w:style>
  <w:style w:type="character" w:customStyle="1" w:styleId="Heading3Char">
    <w:name w:val="Heading 3 Char"/>
    <w:basedOn w:val="DefaultParagraphFont"/>
    <w:link w:val="Heading3"/>
    <w:rsid w:val="00677FCF"/>
    <w:rPr>
      <w:rFonts w:ascii="VNI-Times" w:hAnsi="VNI-Times"/>
      <w:b/>
      <w:i/>
      <w:iCs/>
      <w:noProof/>
      <w:sz w:val="28"/>
      <w:lang w:val="sv-SE"/>
    </w:rPr>
  </w:style>
  <w:style w:type="character" w:styleId="Hyperlink">
    <w:name w:val="Hyperlink"/>
    <w:basedOn w:val="DefaultParagraphFont"/>
    <w:unhideWhenUsed/>
    <w:rsid w:val="00946373"/>
    <w:rPr>
      <w:color w:val="0000FF" w:themeColor="hyperlink"/>
      <w:u w:val="single"/>
    </w:rPr>
  </w:style>
  <w:style w:type="character" w:styleId="UnresolvedMention">
    <w:name w:val="Unresolved Mention"/>
    <w:basedOn w:val="DefaultParagraphFont"/>
    <w:uiPriority w:val="99"/>
    <w:semiHidden/>
    <w:unhideWhenUsed/>
    <w:rsid w:val="009463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8006">
      <w:bodyDiv w:val="1"/>
      <w:marLeft w:val="0"/>
      <w:marRight w:val="0"/>
      <w:marTop w:val="0"/>
      <w:marBottom w:val="0"/>
      <w:divBdr>
        <w:top w:val="none" w:sz="0" w:space="0" w:color="auto"/>
        <w:left w:val="none" w:sz="0" w:space="0" w:color="auto"/>
        <w:bottom w:val="none" w:sz="0" w:space="0" w:color="auto"/>
        <w:right w:val="none" w:sz="0" w:space="0" w:color="auto"/>
      </w:divBdr>
    </w:div>
    <w:div w:id="303779012">
      <w:bodyDiv w:val="1"/>
      <w:marLeft w:val="0"/>
      <w:marRight w:val="0"/>
      <w:marTop w:val="0"/>
      <w:marBottom w:val="0"/>
      <w:divBdr>
        <w:top w:val="none" w:sz="0" w:space="0" w:color="auto"/>
        <w:left w:val="none" w:sz="0" w:space="0" w:color="auto"/>
        <w:bottom w:val="none" w:sz="0" w:space="0" w:color="auto"/>
        <w:right w:val="none" w:sz="0" w:space="0" w:color="auto"/>
      </w:divBdr>
    </w:div>
    <w:div w:id="323167746">
      <w:marLeft w:val="0"/>
      <w:marRight w:val="0"/>
      <w:marTop w:val="0"/>
      <w:marBottom w:val="0"/>
      <w:divBdr>
        <w:top w:val="none" w:sz="0" w:space="0" w:color="auto"/>
        <w:left w:val="none" w:sz="0" w:space="0" w:color="auto"/>
        <w:bottom w:val="none" w:sz="0" w:space="0" w:color="auto"/>
        <w:right w:val="none" w:sz="0" w:space="0" w:color="auto"/>
      </w:divBdr>
    </w:div>
    <w:div w:id="508562579">
      <w:marLeft w:val="0"/>
      <w:marRight w:val="0"/>
      <w:marTop w:val="0"/>
      <w:marBottom w:val="0"/>
      <w:divBdr>
        <w:top w:val="none" w:sz="0" w:space="0" w:color="auto"/>
        <w:left w:val="none" w:sz="0" w:space="0" w:color="auto"/>
        <w:bottom w:val="none" w:sz="0" w:space="0" w:color="auto"/>
        <w:right w:val="none" w:sz="0" w:space="0" w:color="auto"/>
      </w:divBdr>
    </w:div>
    <w:div w:id="616254927">
      <w:marLeft w:val="0"/>
      <w:marRight w:val="0"/>
      <w:marTop w:val="0"/>
      <w:marBottom w:val="0"/>
      <w:divBdr>
        <w:top w:val="none" w:sz="0" w:space="0" w:color="auto"/>
        <w:left w:val="none" w:sz="0" w:space="0" w:color="auto"/>
        <w:bottom w:val="none" w:sz="0" w:space="0" w:color="auto"/>
        <w:right w:val="none" w:sz="0" w:space="0" w:color="auto"/>
      </w:divBdr>
    </w:div>
    <w:div w:id="639723402">
      <w:marLeft w:val="0"/>
      <w:marRight w:val="0"/>
      <w:marTop w:val="0"/>
      <w:marBottom w:val="0"/>
      <w:divBdr>
        <w:top w:val="none" w:sz="0" w:space="0" w:color="auto"/>
        <w:left w:val="none" w:sz="0" w:space="0" w:color="auto"/>
        <w:bottom w:val="none" w:sz="0" w:space="0" w:color="auto"/>
        <w:right w:val="none" w:sz="0" w:space="0" w:color="auto"/>
      </w:divBdr>
    </w:div>
    <w:div w:id="734858234">
      <w:marLeft w:val="0"/>
      <w:marRight w:val="0"/>
      <w:marTop w:val="0"/>
      <w:marBottom w:val="0"/>
      <w:divBdr>
        <w:top w:val="none" w:sz="0" w:space="0" w:color="auto"/>
        <w:left w:val="none" w:sz="0" w:space="0" w:color="auto"/>
        <w:bottom w:val="none" w:sz="0" w:space="0" w:color="auto"/>
        <w:right w:val="none" w:sz="0" w:space="0" w:color="auto"/>
      </w:divBdr>
    </w:div>
    <w:div w:id="869495112">
      <w:marLeft w:val="0"/>
      <w:marRight w:val="0"/>
      <w:marTop w:val="0"/>
      <w:marBottom w:val="0"/>
      <w:divBdr>
        <w:top w:val="none" w:sz="0" w:space="0" w:color="auto"/>
        <w:left w:val="none" w:sz="0" w:space="0" w:color="auto"/>
        <w:bottom w:val="none" w:sz="0" w:space="0" w:color="auto"/>
        <w:right w:val="none" w:sz="0" w:space="0" w:color="auto"/>
      </w:divBdr>
    </w:div>
    <w:div w:id="1003320839">
      <w:marLeft w:val="0"/>
      <w:marRight w:val="0"/>
      <w:marTop w:val="0"/>
      <w:marBottom w:val="0"/>
      <w:divBdr>
        <w:top w:val="none" w:sz="0" w:space="0" w:color="auto"/>
        <w:left w:val="none" w:sz="0" w:space="0" w:color="auto"/>
        <w:bottom w:val="none" w:sz="0" w:space="0" w:color="auto"/>
        <w:right w:val="none" w:sz="0" w:space="0" w:color="auto"/>
      </w:divBdr>
    </w:div>
    <w:div w:id="1003629804">
      <w:marLeft w:val="0"/>
      <w:marRight w:val="0"/>
      <w:marTop w:val="0"/>
      <w:marBottom w:val="0"/>
      <w:divBdr>
        <w:top w:val="none" w:sz="0" w:space="0" w:color="auto"/>
        <w:left w:val="none" w:sz="0" w:space="0" w:color="auto"/>
        <w:bottom w:val="none" w:sz="0" w:space="0" w:color="auto"/>
        <w:right w:val="none" w:sz="0" w:space="0" w:color="auto"/>
      </w:divBdr>
    </w:div>
    <w:div w:id="1100178578">
      <w:marLeft w:val="0"/>
      <w:marRight w:val="0"/>
      <w:marTop w:val="0"/>
      <w:marBottom w:val="0"/>
      <w:divBdr>
        <w:top w:val="none" w:sz="0" w:space="0" w:color="auto"/>
        <w:left w:val="none" w:sz="0" w:space="0" w:color="auto"/>
        <w:bottom w:val="none" w:sz="0" w:space="0" w:color="auto"/>
        <w:right w:val="none" w:sz="0" w:space="0" w:color="auto"/>
      </w:divBdr>
    </w:div>
    <w:div w:id="1144273959">
      <w:marLeft w:val="0"/>
      <w:marRight w:val="0"/>
      <w:marTop w:val="0"/>
      <w:marBottom w:val="0"/>
      <w:divBdr>
        <w:top w:val="none" w:sz="0" w:space="0" w:color="auto"/>
        <w:left w:val="none" w:sz="0" w:space="0" w:color="auto"/>
        <w:bottom w:val="none" w:sz="0" w:space="0" w:color="auto"/>
        <w:right w:val="none" w:sz="0" w:space="0" w:color="auto"/>
      </w:divBdr>
    </w:div>
    <w:div w:id="1165977071">
      <w:marLeft w:val="0"/>
      <w:marRight w:val="0"/>
      <w:marTop w:val="0"/>
      <w:marBottom w:val="0"/>
      <w:divBdr>
        <w:top w:val="none" w:sz="0" w:space="0" w:color="auto"/>
        <w:left w:val="none" w:sz="0" w:space="0" w:color="auto"/>
        <w:bottom w:val="none" w:sz="0" w:space="0" w:color="auto"/>
        <w:right w:val="none" w:sz="0" w:space="0" w:color="auto"/>
      </w:divBdr>
    </w:div>
    <w:div w:id="1205022612">
      <w:marLeft w:val="0"/>
      <w:marRight w:val="0"/>
      <w:marTop w:val="0"/>
      <w:marBottom w:val="0"/>
      <w:divBdr>
        <w:top w:val="none" w:sz="0" w:space="0" w:color="auto"/>
        <w:left w:val="none" w:sz="0" w:space="0" w:color="auto"/>
        <w:bottom w:val="none" w:sz="0" w:space="0" w:color="auto"/>
        <w:right w:val="none" w:sz="0" w:space="0" w:color="auto"/>
      </w:divBdr>
    </w:div>
    <w:div w:id="1254515152">
      <w:marLeft w:val="0"/>
      <w:marRight w:val="0"/>
      <w:marTop w:val="0"/>
      <w:marBottom w:val="0"/>
      <w:divBdr>
        <w:top w:val="none" w:sz="0" w:space="0" w:color="auto"/>
        <w:left w:val="none" w:sz="0" w:space="0" w:color="auto"/>
        <w:bottom w:val="none" w:sz="0" w:space="0" w:color="auto"/>
        <w:right w:val="none" w:sz="0" w:space="0" w:color="auto"/>
      </w:divBdr>
    </w:div>
    <w:div w:id="1403219188">
      <w:marLeft w:val="0"/>
      <w:marRight w:val="0"/>
      <w:marTop w:val="0"/>
      <w:marBottom w:val="0"/>
      <w:divBdr>
        <w:top w:val="none" w:sz="0" w:space="0" w:color="auto"/>
        <w:left w:val="none" w:sz="0" w:space="0" w:color="auto"/>
        <w:bottom w:val="none" w:sz="0" w:space="0" w:color="auto"/>
        <w:right w:val="none" w:sz="0" w:space="0" w:color="auto"/>
      </w:divBdr>
    </w:div>
    <w:div w:id="1417360425">
      <w:marLeft w:val="0"/>
      <w:marRight w:val="0"/>
      <w:marTop w:val="0"/>
      <w:marBottom w:val="0"/>
      <w:divBdr>
        <w:top w:val="none" w:sz="0" w:space="0" w:color="auto"/>
        <w:left w:val="none" w:sz="0" w:space="0" w:color="auto"/>
        <w:bottom w:val="none" w:sz="0" w:space="0" w:color="auto"/>
        <w:right w:val="none" w:sz="0" w:space="0" w:color="auto"/>
      </w:divBdr>
    </w:div>
    <w:div w:id="1533611065">
      <w:marLeft w:val="0"/>
      <w:marRight w:val="0"/>
      <w:marTop w:val="0"/>
      <w:marBottom w:val="0"/>
      <w:divBdr>
        <w:top w:val="none" w:sz="0" w:space="0" w:color="auto"/>
        <w:left w:val="none" w:sz="0" w:space="0" w:color="auto"/>
        <w:bottom w:val="none" w:sz="0" w:space="0" w:color="auto"/>
        <w:right w:val="none" w:sz="0" w:space="0" w:color="auto"/>
      </w:divBdr>
    </w:div>
    <w:div w:id="1536188185">
      <w:marLeft w:val="0"/>
      <w:marRight w:val="0"/>
      <w:marTop w:val="0"/>
      <w:marBottom w:val="0"/>
      <w:divBdr>
        <w:top w:val="none" w:sz="0" w:space="0" w:color="auto"/>
        <w:left w:val="none" w:sz="0" w:space="0" w:color="auto"/>
        <w:bottom w:val="none" w:sz="0" w:space="0" w:color="auto"/>
        <w:right w:val="none" w:sz="0" w:space="0" w:color="auto"/>
      </w:divBdr>
    </w:div>
    <w:div w:id="1790201961">
      <w:marLeft w:val="0"/>
      <w:marRight w:val="0"/>
      <w:marTop w:val="0"/>
      <w:marBottom w:val="0"/>
      <w:divBdr>
        <w:top w:val="none" w:sz="0" w:space="0" w:color="auto"/>
        <w:left w:val="none" w:sz="0" w:space="0" w:color="auto"/>
        <w:bottom w:val="none" w:sz="0" w:space="0" w:color="auto"/>
        <w:right w:val="none" w:sz="0" w:space="0" w:color="auto"/>
      </w:divBdr>
    </w:div>
    <w:div w:id="1824857166">
      <w:marLeft w:val="0"/>
      <w:marRight w:val="0"/>
      <w:marTop w:val="0"/>
      <w:marBottom w:val="0"/>
      <w:divBdr>
        <w:top w:val="none" w:sz="0" w:space="0" w:color="auto"/>
        <w:left w:val="none" w:sz="0" w:space="0" w:color="auto"/>
        <w:bottom w:val="none" w:sz="0" w:space="0" w:color="auto"/>
        <w:right w:val="none" w:sz="0" w:space="0" w:color="auto"/>
      </w:divBdr>
    </w:div>
    <w:div w:id="1829974099">
      <w:bodyDiv w:val="1"/>
      <w:marLeft w:val="0"/>
      <w:marRight w:val="0"/>
      <w:marTop w:val="0"/>
      <w:marBottom w:val="0"/>
      <w:divBdr>
        <w:top w:val="none" w:sz="0" w:space="0" w:color="auto"/>
        <w:left w:val="none" w:sz="0" w:space="0" w:color="auto"/>
        <w:bottom w:val="none" w:sz="0" w:space="0" w:color="auto"/>
        <w:right w:val="none" w:sz="0" w:space="0" w:color="auto"/>
      </w:divBdr>
    </w:div>
    <w:div w:id="1858108297">
      <w:marLeft w:val="0"/>
      <w:marRight w:val="0"/>
      <w:marTop w:val="0"/>
      <w:marBottom w:val="0"/>
      <w:divBdr>
        <w:top w:val="none" w:sz="0" w:space="0" w:color="auto"/>
        <w:left w:val="none" w:sz="0" w:space="0" w:color="auto"/>
        <w:bottom w:val="none" w:sz="0" w:space="0" w:color="auto"/>
        <w:right w:val="none" w:sz="0" w:space="0" w:color="auto"/>
      </w:divBdr>
    </w:div>
    <w:div w:id="2011758979">
      <w:marLeft w:val="0"/>
      <w:marRight w:val="0"/>
      <w:marTop w:val="0"/>
      <w:marBottom w:val="0"/>
      <w:divBdr>
        <w:top w:val="none" w:sz="0" w:space="0" w:color="auto"/>
        <w:left w:val="none" w:sz="0" w:space="0" w:color="auto"/>
        <w:bottom w:val="none" w:sz="0" w:space="0" w:color="auto"/>
        <w:right w:val="none" w:sz="0" w:space="0" w:color="auto"/>
      </w:divBdr>
    </w:div>
    <w:div w:id="2053115788">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Onedrive_NPT\OneDrive%20-%20NPT\Documents\01.%20AN%20TOAN\02.%20THUC%20HIEN%20AT%20-%20BHLD\08.%20PHO%20BIEN\01.%20PHO%20BIEN%20TRUOC%20CONG%20TAC\2026\MAU%20MAIL03.%20Bien%20ban%20pho%20bien%20PATC%20va%20BPAT%20-%20Dtrong%2028.01.26.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02/01/2026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rLinh xmlns="tranphuclinh">
  <PhobienPATC>
    <Ngay_PATC>29 tháng 4 năm 2026</Ngay_PATC>
    <GioPATC>09</GioPATC>
    <ND_CViec> Thí nghiệm MBA TD41 TBA 220kV Phan Rí sau khi bổ sung dầu</ND_CViec>
    <Diadiem>Ngăn MC 582 TBA 500kV Vĩnh Tân</Diadiem>
    <CHTT>Trần Văn Hoàng</CHTT>
    <DVCT>Nguyễn Hữu Kính
Hoàng Trần Quản Trọng
Trần Văn Hoàng
Kim Văn Quỳnh
Hồ Văn Huy
Lê Hữu Anh
Trần Phúc Linh
Tạ Quốc Đạt
Nguyễn Xuân Khánh
Đoàn Hoàng Quang Định</DVCT>
    <Thuky>Trần Phúc Linh</Thuky>
    <Ngay_BBHT>03/4/2026</Ngay_BBHT>
    <GioBBHT>06</GioBBHT>
    <HangMuc>Hạng mục 9</HangMuc>
    <HangMuc>Hạng mục 10</HangMuc>
  </PhobienPATC>
  <DanhMuc>
    <TenDanhMuc>Danh mục 2</TenDanhMuc>
    <HangMuc>Hạng mục 1</HangMuc>
    <HangMuc>Hạng mục 2</HangMuc>
    <HangMuc>Hạng mục 3</HangMuc>
    <HangMuc>Hạng mục 4</HangMuc>
    <HangMuc>Hạng mục 5</HangMuc>
    <HangMuc>Hạng mục 6</HangMuc>
    <HangMuc>Hạng mục 7</HangMuc>
    <HangMuc>Hạng mục 8</HangMuc>
    <HangMuc>Hạng mục 9</HangMuc>
    <HangMuc>Hạng mục 10</HangMuc>
  </DanhMuc>
  <DanhMuc>
    <TenDanhMuc>Danh mục 3</TenDanhMuc>
    <HangMuc>Hạng mục 1</HangMuc>
    <HangMuc>Hạng mục 2</HangMuc>
    <HangMuc>Hạng mục 3</HangMuc>
    <HangMuc>Hạng mục 4</HangMuc>
    <HangMuc>Hạng mục 5</HangMuc>
    <HangMuc>Hạng mục 6</HangMuc>
    <HangMuc>Hạng mục 7</HangMuc>
    <HangMuc>Hạng mục 8</HangMuc>
    <HangMuc>Hạng mục 9</HangMuc>
    <HangMuc>Hạng mục 10</HangMuc>
  </DanhMuc>
  <DanhMuc>
    <TenDanhMuc>Danh mục 4</TenDanhMuc>
    <HangMuc>Hạng mục 1</HangMuc>
    <HangMuc>Hạng mục 2</HangMuc>
    <HangMuc>Hạng mục 3</HangMuc>
    <HangMuc>Hạng mục 4</HangMuc>
    <HangMuc>Hạng mục 5</HangMuc>
    <HangMuc>Hạng mục 6</HangMuc>
    <HangMuc>Hạng mục 7</HangMuc>
    <HangMuc>Hạng mục 8</HangMuc>
    <HangMuc>Hạng mục 9</HangMuc>
    <HangMuc>Hạng mục 10</HangMuc>
  </DanhMuc>
  <DanhMuc>
    <TenDanhMuc>Danh mục 5</TenDanhMuc>
    <HangMuc>Hạng mục 1</HangMuc>
    <HangMuc>Hạng mục 2</HangMuc>
    <HangMuc>Hạng mục 3</HangMuc>
    <HangMuc>Hạng mục 4</HangMuc>
    <HangMuc>Hạng mục 5</HangMuc>
    <HangMuc>Hạng mục 6</HangMuc>
    <HangMuc>Hạng mục 7</HangMuc>
    <HangMuc>Hạng mục 8</HangMuc>
    <HangMuc>Hạng mục 9</HangMuc>
    <HangMuc>Hạng mục 10</HangMuc>
  </DanhMuc>
</MrLinh>
</file>

<file path=customXml/item4.xml><?xml version="1.0" encoding="utf-8"?>
<ct:contentTypeSchema xmlns:ct="http://schemas.microsoft.com/office/2006/metadata/contentType" xmlns:ma="http://schemas.microsoft.com/office/2006/metadata/properties/metaAttributes" ct:_="" ma:_="" ma:contentTypeName="Tài liệu" ma:contentTypeID="0x0101003D6A26BEA43AD54C99CF6CFFD0AB935F" ma:contentTypeVersion="17" ma:contentTypeDescription="Tạo tài liệu mới." ma:contentTypeScope="" ma:versionID="af904db980aeeeb0c820978c361938b4">
  <xsd:schema xmlns:xsd="http://www.w3.org/2001/XMLSchema" xmlns:xs="http://www.w3.org/2001/XMLSchema" xmlns:p="http://schemas.microsoft.com/office/2006/metadata/properties" xmlns:ns3="f4a5a11c-7819-4824-9e21-1c6a953b54fb" xmlns:ns4="2cd0ddd0-898b-46ea-a782-d5498b2a516c" targetNamespace="http://schemas.microsoft.com/office/2006/metadata/properties" ma:root="true" ma:fieldsID="2a2c0ab740631f726e6fe3bbdb2b4cd3" ns3:_="" ns4:_="">
    <xsd:import namespace="f4a5a11c-7819-4824-9e21-1c6a953b54fb"/>
    <xsd:import namespace="2cd0ddd0-898b-46ea-a782-d5498b2a516c"/>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DateTaken" minOccurs="0"/>
                <xsd:element ref="ns3:MediaServiceLocation" minOccurs="0"/>
                <xsd:element ref="ns3:MediaServiceSystemTags" minOccurs="0"/>
                <xsd:element ref="ns3:MediaLengthInSecond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a5a11c-7819-4824-9e21-1c6a953b54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cd0ddd0-898b-46ea-a782-d5498b2a516c" elementFormDefault="qualified">
    <xsd:import namespace="http://schemas.microsoft.com/office/2006/documentManagement/types"/>
    <xsd:import namespace="http://schemas.microsoft.com/office/infopath/2007/PartnerControls"/>
    <xsd:element name="SharedWithUsers" ma:index="16"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Chia sẻ Có Chi tiết" ma:internalName="SharedWithDetails" ma:readOnly="true">
      <xsd:simpleType>
        <xsd:restriction base="dms:Note">
          <xsd:maxLength value="255"/>
        </xsd:restriction>
      </xsd:simpleType>
    </xsd:element>
    <xsd:element name="SharingHintHash" ma:index="18" nillable="true" ma:displayName="Hàm băm Gợi ý Chia sẻ"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_activity xmlns="f4a5a11c-7819-4824-9e21-1c6a953b54fb"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FBA5D8E-CB78-4A1C-BFBE-D410B0A0401B}">
  <ds:schemaRefs>
    <ds:schemaRef ds:uri="http://schemas.openxmlformats.org/officeDocument/2006/bibliography"/>
  </ds:schemaRefs>
</ds:datastoreItem>
</file>

<file path=customXml/itemProps3.xml><?xml version="1.0" encoding="utf-8"?>
<ds:datastoreItem xmlns:ds="http://schemas.openxmlformats.org/officeDocument/2006/customXml" ds:itemID="{9D7C7E3C-431E-4096-A5D6-821764FB404C}">
  <ds:schemaRefs>
    <ds:schemaRef ds:uri="tranphuclinh"/>
  </ds:schemaRefs>
</ds:datastoreItem>
</file>

<file path=customXml/itemProps4.xml><?xml version="1.0" encoding="utf-8"?>
<ds:datastoreItem xmlns:ds="http://schemas.openxmlformats.org/officeDocument/2006/customXml" ds:itemID="{2E5F3AD3-925F-45A8-802D-F3FA608239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a5a11c-7819-4824-9e21-1c6a953b54fb"/>
    <ds:schemaRef ds:uri="2cd0ddd0-898b-46ea-a782-d5498b2a51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33C5E75-3032-4E84-BB28-0F21C8ACB6A2}">
  <ds:schemaRefs>
    <ds:schemaRef ds:uri="http://schemas.microsoft.com/sharepoint/v3/contenttype/forms"/>
  </ds:schemaRefs>
</ds:datastoreItem>
</file>

<file path=customXml/itemProps6.xml><?xml version="1.0" encoding="utf-8"?>
<ds:datastoreItem xmlns:ds="http://schemas.openxmlformats.org/officeDocument/2006/customXml" ds:itemID="{75F95D7B-77FE-4EBD-BB81-BE9EFEC843E0}">
  <ds:schemaRefs>
    <ds:schemaRef ds:uri="http://schemas.microsoft.com/office/2006/metadata/properties"/>
    <ds:schemaRef ds:uri="http://schemas.microsoft.com/office/infopath/2007/PartnerControls"/>
    <ds:schemaRef ds:uri="f4a5a11c-7819-4824-9e21-1c6a953b54fb"/>
  </ds:schemaRefs>
</ds:datastoreItem>
</file>

<file path=docProps/app.xml><?xml version="1.0" encoding="utf-8"?>
<Properties xmlns="http://schemas.openxmlformats.org/officeDocument/2006/extended-properties" xmlns:vt="http://schemas.openxmlformats.org/officeDocument/2006/docPropsVTypes">
  <Template>MAU MAIL03. Bien ban pho bien PATC va BPAT - Dtrong 28.01.26.dotm</Template>
  <TotalTime>3</TotalTime>
  <Pages>1</Pages>
  <Words>296</Words>
  <Characters>1691</Characters>
  <Application>Microsoft Office Word</Application>
  <DocSecurity>0</DocSecurity>
  <Lines>14</Lines>
  <Paragraphs>3</Paragraphs>
  <ScaleCrop>false</ScaleCrop>
  <Company>PTC4</Company>
  <LinksUpToDate>false</LinksUpToDate>
  <CharactersWithSpaces>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Ngăn 271, thanh cái C21, C22, C29 TBA 220kV Di Linh.9</dc:title>
  <dc:creator>Mr_Linh</dc:creator>
  <cp:keywords/>
  <dc:description/>
  <cp:lastModifiedBy>Trần Phúc Linh (PTC3)</cp:lastModifiedBy>
  <cp:revision>3</cp:revision>
  <cp:lastPrinted>2026-01-19T09:08:00Z</cp:lastPrinted>
  <dcterms:created xsi:type="dcterms:W3CDTF">2026-08-03T14:42:00Z</dcterms:created>
  <dcterms:modified xsi:type="dcterms:W3CDTF">2026-08-03T15:30:00Z</dcterms:modified>
  <cp:category>g Định
Võ Văn Sỹ
Nguyễn Xuân Khánh</cp:category>
  <cp:contentStatus>Ngăn 271, thanh cái C21, C22, C29 TBA 220kV Di Linh.</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0x0101003D6A26BEA43AD54C99CF6CFFD0AB935F</vt:lpwstr>
  </property>
</Properties>
</file>